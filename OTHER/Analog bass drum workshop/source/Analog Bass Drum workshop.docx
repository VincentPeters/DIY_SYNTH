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6F03" w:rsidRDefault="00285ABD">
      <w:pPr>
        <w:pStyle w:val="Title"/>
      </w:pPr>
      <w:r>
        <w:t>Analog Bass Drum workshop</w:t>
      </w:r>
    </w:p>
    <w:p w:rsidR="00285ABD" w:rsidRPr="00285ABD" w:rsidRDefault="00285ABD" w:rsidP="00285ABD">
      <w:pPr>
        <w:tabs>
          <w:tab w:val="right" w:pos="9360"/>
        </w:tabs>
      </w:pPr>
      <w:r>
        <w:t>© Caspar Ockeloen-</w:t>
      </w:r>
      <w:proofErr w:type="spellStart"/>
      <w:r>
        <w:t>Korppi</w:t>
      </w:r>
      <w:proofErr w:type="spellEnd"/>
      <w:r>
        <w:tab/>
        <w:t>23.11.2015</w:t>
      </w:r>
      <w:r>
        <w:br/>
      </w:r>
      <w:r w:rsidR="00C132CB">
        <w:rPr>
          <w:rFonts w:ascii="Helvetica" w:hAnsi="Helvetica" w:cs="Helvetica"/>
          <w:noProof/>
          <w:color w:val="428BCA"/>
          <w:sz w:val="21"/>
          <w:szCs w:val="21"/>
          <w:shd w:val="clear" w:color="auto" w:fill="FFFFFF"/>
          <w:lang w:eastAsia="en-US"/>
        </w:rPr>
        <w:drawing>
          <wp:inline distT="0" distB="0" distL="0" distR="0">
            <wp:extent cx="680314" cy="236698"/>
            <wp:effectExtent l="0" t="0" r="5715" b="0"/>
            <wp:docPr id="3" name="Picture 3" descr="Creative Commons Licens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ive Commons Licens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4827" cy="252185"/>
                    </a:xfrm>
                    <a:prstGeom prst="rect">
                      <a:avLst/>
                    </a:prstGeom>
                    <a:noFill/>
                    <a:ln>
                      <a:noFill/>
                    </a:ln>
                  </pic:spPr>
                </pic:pic>
              </a:graphicData>
            </a:graphic>
          </wp:inline>
        </w:drawing>
      </w:r>
      <w:r>
        <w:tab/>
        <w:t>Helsinki Sound-electronics</w:t>
      </w:r>
    </w:p>
    <w:p w:rsidR="00986F03" w:rsidRDefault="00285ABD">
      <w:r>
        <w:t>In this workshop we will build a classic analog drum circuit. First we will build up the circuit step-by-step on the breadboard, then have a short look at how it works.</w:t>
      </w:r>
    </w:p>
    <w:p w:rsidR="00EA0BEC" w:rsidRDefault="00EA0BEC" w:rsidP="00EA0BEC">
      <w:pPr>
        <w:pStyle w:val="Heading2"/>
        <w:numPr>
          <w:ilvl w:val="0"/>
          <w:numId w:val="0"/>
        </w:numPr>
      </w:pPr>
      <w:r>
        <w:t>Materials needed</w:t>
      </w:r>
    </w:p>
    <w:p w:rsidR="00EA0BEC" w:rsidRDefault="00EA0BEC" w:rsidP="00EA0BEC">
      <w:pPr>
        <w:pStyle w:val="ListParagraph"/>
        <w:numPr>
          <w:ilvl w:val="0"/>
          <w:numId w:val="19"/>
        </w:numPr>
      </w:pPr>
      <w:r>
        <w:t>Breadboard, wires, 9V battery and battery clip</w:t>
      </w:r>
    </w:p>
    <w:p w:rsidR="00EA0BEC" w:rsidRDefault="00EA0BEC" w:rsidP="00EA0BEC">
      <w:pPr>
        <w:pStyle w:val="ListParagraph"/>
        <w:numPr>
          <w:ilvl w:val="0"/>
          <w:numId w:val="19"/>
        </w:numPr>
      </w:pPr>
      <w:r>
        <w:t>1 x LM358 (dual operational amplifier)</w:t>
      </w:r>
    </w:p>
    <w:p w:rsidR="00EA0BEC" w:rsidRDefault="00EA0BEC" w:rsidP="00EA0BEC">
      <w:pPr>
        <w:pStyle w:val="ListParagraph"/>
        <w:numPr>
          <w:ilvl w:val="0"/>
          <w:numId w:val="19"/>
        </w:numPr>
      </w:pPr>
      <w:r>
        <w:t xml:space="preserve">Capacitors: 1 x 10 </w:t>
      </w:r>
      <w:proofErr w:type="spellStart"/>
      <w:r>
        <w:t>uF</w:t>
      </w:r>
      <w:proofErr w:type="spellEnd"/>
      <w:r>
        <w:t xml:space="preserve">, 4 x 100 </w:t>
      </w:r>
      <w:proofErr w:type="spellStart"/>
      <w:r>
        <w:t>nF</w:t>
      </w:r>
      <w:proofErr w:type="spellEnd"/>
    </w:p>
    <w:p w:rsidR="00EA0BEC" w:rsidRDefault="00EA0BEC" w:rsidP="00EA0BEC">
      <w:pPr>
        <w:pStyle w:val="ListParagraph"/>
        <w:numPr>
          <w:ilvl w:val="0"/>
          <w:numId w:val="19"/>
        </w:numPr>
      </w:pPr>
      <w:r>
        <w:t xml:space="preserve">Resistors: </w:t>
      </w:r>
      <w:r w:rsidR="00070CF3">
        <w:t>2 x 220 Ohm, 1 x 4.7k, 5 x 10k, 1 x 47k, 2 x 470k, 1 x 1M</w:t>
      </w:r>
    </w:p>
    <w:p w:rsidR="00070CF3" w:rsidRDefault="00070CF3" w:rsidP="00EA0BEC">
      <w:pPr>
        <w:pStyle w:val="ListParagraph"/>
        <w:numPr>
          <w:ilvl w:val="0"/>
          <w:numId w:val="19"/>
        </w:numPr>
      </w:pPr>
      <w:r>
        <w:t>Diode: 1 x 1N4148</w:t>
      </w:r>
    </w:p>
    <w:p w:rsidR="00070CF3" w:rsidRPr="00EA0BEC" w:rsidRDefault="00070CF3" w:rsidP="00EA0BEC">
      <w:pPr>
        <w:pStyle w:val="ListParagraph"/>
        <w:numPr>
          <w:ilvl w:val="0"/>
          <w:numId w:val="19"/>
        </w:numPr>
      </w:pPr>
      <w:r>
        <w:t>Potentiometers: 1 x 10k, 1 x 100k (or 1M)</w:t>
      </w:r>
    </w:p>
    <w:p w:rsidR="00285ABD" w:rsidRDefault="00285ABD" w:rsidP="00285ABD">
      <w:pPr>
        <w:pStyle w:val="Heading2"/>
        <w:numPr>
          <w:ilvl w:val="0"/>
          <w:numId w:val="0"/>
        </w:numPr>
      </w:pPr>
      <w:proofErr w:type="spellStart"/>
      <w:r>
        <w:t>Opamp</w:t>
      </w:r>
      <w:proofErr w:type="spellEnd"/>
      <w:r>
        <w:t xml:space="preserve"> chip</w:t>
      </w:r>
    </w:p>
    <w:p w:rsidR="00285ABD" w:rsidRDefault="00285ABD" w:rsidP="00285ABD">
      <w:r>
        <w:t xml:space="preserve">The circuit needs only one IC, an </w:t>
      </w:r>
      <w:r w:rsidR="00421986">
        <w:t>“</w:t>
      </w:r>
      <w:r>
        <w:t>operational amplifier</w:t>
      </w:r>
      <w:r w:rsidR="00421986">
        <w:t>”</w:t>
      </w:r>
      <w:r>
        <w:t xml:space="preserve"> or simply </w:t>
      </w:r>
      <w:proofErr w:type="spellStart"/>
      <w:r>
        <w:t>opamp</w:t>
      </w:r>
      <w:proofErr w:type="spellEnd"/>
      <w:r>
        <w:t xml:space="preserve">. </w:t>
      </w:r>
      <w:r w:rsidR="00421986">
        <w:t xml:space="preserve">They come in many varieties, and we will use the LM358, which contains 2 </w:t>
      </w:r>
      <w:proofErr w:type="spellStart"/>
      <w:r w:rsidR="00421986">
        <w:t>opamps</w:t>
      </w:r>
      <w:proofErr w:type="spellEnd"/>
      <w:r w:rsidR="00421986">
        <w:t xml:space="preserve"> in a single chip.</w:t>
      </w:r>
    </w:p>
    <w:p w:rsidR="00285ABD" w:rsidRDefault="00285ABD" w:rsidP="00285ABD">
      <w:r>
        <w:t xml:space="preserve">Here is the pinout of the </w:t>
      </w:r>
      <w:r w:rsidR="00421986">
        <w:t>LM358. Notice the orientation of the chip: on the left side there is a half circle indentation.</w:t>
      </w:r>
    </w:p>
    <w:p w:rsidR="00421986" w:rsidRPr="00421986" w:rsidRDefault="00CE374E" w:rsidP="00342AF8">
      <w:pPr>
        <w:jc w:val="center"/>
        <w:rPr>
          <w:b/>
        </w:rPr>
      </w:pPr>
      <w:r>
        <w:rPr>
          <w:noProof/>
          <w:lang w:eastAsia="en-US"/>
        </w:rPr>
        <mc:AlternateContent>
          <mc:Choice Requires="wps">
            <w:drawing>
              <wp:anchor distT="0" distB="0" distL="114300" distR="114300" simplePos="0" relativeHeight="251753472" behindDoc="0" locked="0" layoutInCell="1" allowOverlap="1" wp14:anchorId="1C8AFC51" wp14:editId="1AFE7B55">
                <wp:simplePos x="0" y="0"/>
                <wp:positionH relativeFrom="column">
                  <wp:posOffset>1153160</wp:posOffset>
                </wp:positionH>
                <wp:positionV relativeFrom="paragraph">
                  <wp:posOffset>424017</wp:posOffset>
                </wp:positionV>
                <wp:extent cx="914400" cy="285115"/>
                <wp:effectExtent l="0" t="0" r="0" b="635"/>
                <wp:wrapNone/>
                <wp:docPr id="7" name="Text Box 7"/>
                <wp:cNvGraphicFramePr/>
                <a:graphic xmlns:a="http://schemas.openxmlformats.org/drawingml/2006/main">
                  <a:graphicData uri="http://schemas.microsoft.com/office/word/2010/wordprocessingShape">
                    <wps:wsp>
                      <wps:cNvSpPr txBox="1"/>
                      <wps:spPr>
                        <a:xfrm>
                          <a:off x="0" y="0"/>
                          <a:ext cx="914400" cy="285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1986" w:rsidRPr="009D14D2" w:rsidRDefault="00421986">
                            <w:pPr>
                              <w:rPr>
                                <w:szCs w:val="28"/>
                              </w:rPr>
                            </w:pPr>
                            <w:proofErr w:type="gramStart"/>
                            <w:r w:rsidRPr="009D14D2">
                              <w:rPr>
                                <w:szCs w:val="28"/>
                              </w:rPr>
                              <w:t>half</w:t>
                            </w:r>
                            <w:proofErr w:type="gramEnd"/>
                            <w:r w:rsidRPr="009D14D2">
                              <w:rPr>
                                <w:szCs w:val="28"/>
                              </w:rPr>
                              <w:t xml:space="preserve"> </w:t>
                            </w:r>
                            <w:r w:rsidR="00CE374E">
                              <w:rPr>
                                <w:szCs w:val="28"/>
                              </w:rPr>
                              <w:t>cir</w:t>
                            </w:r>
                            <w:r w:rsidRPr="009D14D2">
                              <w:rPr>
                                <w:szCs w:val="28"/>
                              </w:rPr>
                              <w:t>cle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8AFC51" id="_x0000_t202" coordsize="21600,21600" o:spt="202" path="m,l,21600r21600,l21600,xe">
                <v:stroke joinstyle="miter"/>
                <v:path gradientshapeok="t" o:connecttype="rect"/>
              </v:shapetype>
              <v:shape id="Text Box 7" o:spid="_x0000_s1026" type="#_x0000_t202" style="position:absolute;left:0;text-align:left;margin-left:90.8pt;margin-top:33.4pt;width:1in;height:22.45pt;z-index:2517534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" filled="f" stroked="f" strokeweight=".5pt">
                <v:textbox>
                  <w:txbxContent>
                    <w:p w:rsidR="00421986" w:rsidRPr="009D14D2" w:rsidRDefault="00421986">
                      <w:pPr>
                        <w:rPr>
                          <w:szCs w:val="28"/>
                        </w:rPr>
                      </w:pPr>
                      <w:proofErr w:type="gramStart"/>
                      <w:r w:rsidRPr="009D14D2">
                        <w:rPr>
                          <w:szCs w:val="28"/>
                        </w:rPr>
                        <w:t>half</w:t>
                      </w:r>
                      <w:proofErr w:type="gramEnd"/>
                      <w:r w:rsidRPr="009D14D2">
                        <w:rPr>
                          <w:szCs w:val="28"/>
                        </w:rPr>
                        <w:t xml:space="preserve"> </w:t>
                      </w:r>
                      <w:r w:rsidR="00CE374E">
                        <w:rPr>
                          <w:szCs w:val="28"/>
                        </w:rPr>
                        <w:t>cir</w:t>
                      </w:r>
                      <w:r w:rsidRPr="009D14D2">
                        <w:rPr>
                          <w:szCs w:val="28"/>
                        </w:rPr>
                        <w:t>cle</w:t>
                      </w:r>
                    </w:p>
                  </w:txbxContent>
                </v:textbox>
              </v:shape>
            </w:pict>
          </mc:Fallback>
        </mc:AlternateContent>
      </w:r>
      <w:r w:rsidR="00070CF3">
        <w:rPr>
          <w:noProof/>
          <w:lang w:eastAsia="en-US"/>
        </w:rPr>
        <mc:AlternateContent>
          <mc:Choice Requires="wps">
            <w:drawing>
              <wp:anchor distT="0" distB="0" distL="114300" distR="114300" simplePos="0" relativeHeight="251668480" behindDoc="0" locked="0" layoutInCell="1" allowOverlap="1" wp14:anchorId="5CC2779C" wp14:editId="2B738FAA">
                <wp:simplePos x="0" y="0"/>
                <wp:positionH relativeFrom="column">
                  <wp:posOffset>2432505</wp:posOffset>
                </wp:positionH>
                <wp:positionV relativeFrom="paragraph">
                  <wp:posOffset>843201</wp:posOffset>
                </wp:positionV>
                <wp:extent cx="914400" cy="285293"/>
                <wp:effectExtent l="0" t="0" r="0" b="635"/>
                <wp:wrapNone/>
                <wp:docPr id="12" name="Text Box 12"/>
                <wp:cNvGraphicFramePr/>
                <a:graphic xmlns:a="http://schemas.openxmlformats.org/drawingml/2006/main">
                  <a:graphicData uri="http://schemas.microsoft.com/office/word/2010/wordprocessingShape">
                    <wps:wsp>
                      <wps:cNvSpPr txBox="1"/>
                      <wps:spPr>
                        <a:xfrm>
                          <a:off x="0" y="0"/>
                          <a:ext cx="914400" cy="285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0539" w:rsidRPr="009D14D2" w:rsidRDefault="00AA7757">
                            <w:pPr>
                              <w:rPr>
                                <w:szCs w:val="28"/>
                              </w:rPr>
                            </w:pPr>
                            <w:r w:rsidRPr="009D14D2">
                              <w:rPr>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2779C" id="Text Box 12" o:spid="_x0000_s1027" type="#_x0000_t202" style="position:absolute;left:0;text-align:left;margin-left:191.55pt;margin-top:66.4pt;width:1in;height:22.4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" filled="f" stroked="f" strokeweight=".5pt">
                <v:textbox>
                  <w:txbxContent>
                    <w:p w:rsidR="00F40539" w:rsidRPr="009D14D2" w:rsidRDefault="00AA7757">
                      <w:pPr>
                        <w:rPr>
                          <w:szCs w:val="28"/>
                        </w:rPr>
                      </w:pPr>
                      <w:r w:rsidRPr="009D14D2">
                        <w:rPr>
                          <w:szCs w:val="28"/>
                        </w:rPr>
                        <w:t>1</w:t>
                      </w:r>
                    </w:p>
                  </w:txbxContent>
                </v:textbox>
              </v:shape>
            </w:pict>
          </mc:Fallback>
        </mc:AlternateContent>
      </w:r>
      <w:r w:rsidR="00421986">
        <w:rPr>
          <w:noProof/>
          <w:lang w:eastAsia="en-US"/>
        </w:rPr>
        <mc:AlternateContent>
          <mc:Choice Requires="wps">
            <w:drawing>
              <wp:anchor distT="0" distB="0" distL="114300" distR="114300" simplePos="0" relativeHeight="251751424" behindDoc="0" locked="0" layoutInCell="1" allowOverlap="1" wp14:anchorId="38BCCA7B" wp14:editId="3DB0B11E">
                <wp:simplePos x="0" y="0"/>
                <wp:positionH relativeFrom="column">
                  <wp:posOffset>1827225</wp:posOffset>
                </wp:positionH>
                <wp:positionV relativeFrom="paragraph">
                  <wp:posOffset>527050</wp:posOffset>
                </wp:positionV>
                <wp:extent cx="511810" cy="29210"/>
                <wp:effectExtent l="0" t="57150" r="40640" b="66040"/>
                <wp:wrapNone/>
                <wp:docPr id="4" name="Straight Arrow Connector 4"/>
                <wp:cNvGraphicFramePr/>
                <a:graphic xmlns:a="http://schemas.openxmlformats.org/drawingml/2006/main">
                  <a:graphicData uri="http://schemas.microsoft.com/office/word/2010/wordprocessingShape">
                    <wps:wsp>
                      <wps:cNvCnPr/>
                      <wps:spPr>
                        <a:xfrm flipV="1">
                          <a:off x="0" y="0"/>
                          <a:ext cx="511810" cy="29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0F73ADD" id="_x0000_t32" coordsize="21600,21600" o:spt="32" o:oned="t" path="m,l21600,21600e" filled="f">
                <v:path arrowok="t" fillok="f" o:connecttype="none"/>
                <o:lock v:ext="edit" shapetype="t"/>
              </v:shapetype>
              <v:shape id="Straight Arrow Connector 4" o:spid="_x0000_s1026" type="#_x0000_t32" style="position:absolute;margin-left:143.9pt;margin-top:41.5pt;width:40.3pt;height:2.3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" strokecolor="black [3200]" strokeweight=".5pt">
                <v:stroke endarrow="block" joinstyle="miter"/>
              </v:shape>
            </w:pict>
          </mc:Fallback>
        </mc:AlternateContent>
      </w:r>
      <w:r w:rsidR="00421986">
        <w:rPr>
          <w:noProof/>
          <w:lang w:eastAsia="en-US"/>
        </w:rPr>
        <w:drawing>
          <wp:inline distT="0" distB="0" distL="0" distR="0" wp14:anchorId="3E879CF9" wp14:editId="739DC476">
            <wp:extent cx="1351369" cy="90092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00B18.tmp"/>
                    <pic:cNvPicPr/>
                  </pic:nvPicPr>
                  <pic:blipFill rotWithShape="1">
                    <a:blip r:embed="rId9" cstate="print">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t="13569" r="61400" b="13551"/>
                    <a:stretch/>
                  </pic:blipFill>
                  <pic:spPr bwMode="auto">
                    <a:xfrm>
                      <a:off x="0" y="0"/>
                      <a:ext cx="1365489" cy="910340"/>
                    </a:xfrm>
                    <a:prstGeom prst="rect">
                      <a:avLst/>
                    </a:prstGeom>
                    <a:ln>
                      <a:noFill/>
                    </a:ln>
                    <a:extLst>
                      <a:ext uri="{53640926-AAD7-44D8-BBD7-CCE9431645EC}">
                        <a14:shadowObscured xmlns:a14="http://schemas.microsoft.com/office/drawing/2010/main"/>
                      </a:ext>
                    </a:extLst>
                  </pic:spPr>
                </pic:pic>
              </a:graphicData>
            </a:graphic>
          </wp:inline>
        </w:drawing>
      </w:r>
      <w:r w:rsidR="00421986" w:rsidRPr="00421986">
        <w:rPr>
          <w:b/>
        </w:rPr>
        <w:t>LM358</w:t>
      </w:r>
    </w:p>
    <w:p w:rsidR="003B3FB2" w:rsidRDefault="00421986" w:rsidP="009651A8">
      <w:pPr>
        <w:rPr>
          <w:noProof/>
          <w:lang w:eastAsia="en-US"/>
        </w:rPr>
      </w:pPr>
      <w:r>
        <w:t xml:space="preserve">I have drawn the </w:t>
      </w:r>
      <w:proofErr w:type="spellStart"/>
      <w:r>
        <w:t>opamp</w:t>
      </w:r>
      <w:proofErr w:type="spellEnd"/>
      <w:r>
        <w:t xml:space="preserve"> circuit symbols on top of the chip for clarity. </w:t>
      </w:r>
      <w:r w:rsidR="009651A8">
        <w:t xml:space="preserve">Each amplifier is drawn as a triangle, with </w:t>
      </w:r>
      <w:r w:rsidR="00F40539">
        <w:t>two inputs (+ and -)</w:t>
      </w:r>
      <w:r w:rsidR="009651A8">
        <w:t xml:space="preserve"> and one output. The schematic symbol of an </w:t>
      </w:r>
      <w:proofErr w:type="spellStart"/>
      <w:r w:rsidR="009651A8">
        <w:t>opamp</w:t>
      </w:r>
      <w:proofErr w:type="spellEnd"/>
      <w:r w:rsidR="009651A8">
        <w:t xml:space="preserve"> is:</w:t>
      </w:r>
    </w:p>
    <w:p w:rsidR="009651A8" w:rsidRDefault="00342AF8" w:rsidP="003B3FB2">
      <w:pPr>
        <w:jc w:val="center"/>
      </w:pPr>
      <w:r>
        <w:rPr>
          <w:noProof/>
          <w:lang w:eastAsia="en-US"/>
        </w:rPr>
        <w:drawing>
          <wp:anchor distT="0" distB="0" distL="114300" distR="114300" simplePos="0" relativeHeight="251754496" behindDoc="0" locked="0" layoutInCell="1" allowOverlap="1" wp14:anchorId="3D94AC04" wp14:editId="0B97D944">
            <wp:simplePos x="0" y="0"/>
            <wp:positionH relativeFrom="column">
              <wp:posOffset>4296410</wp:posOffset>
            </wp:positionH>
            <wp:positionV relativeFrom="paragraph">
              <wp:posOffset>1126490</wp:posOffset>
            </wp:positionV>
            <wp:extent cx="1338580" cy="7854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00B18.tmp"/>
                    <pic:cNvPicPr/>
                  </pic:nvPicPr>
                  <pic:blipFill rotWithShape="1">
                    <a:blip r:embed="rId9" cstate="print">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l="39832"/>
                    <a:stretch/>
                  </pic:blipFill>
                  <pic:spPr bwMode="auto">
                    <a:xfrm>
                      <a:off x="0" y="0"/>
                      <a:ext cx="1338580" cy="785495"/>
                    </a:xfrm>
                    <a:prstGeom prst="rect">
                      <a:avLst/>
                    </a:prstGeom>
                    <a:ln>
                      <a:noFill/>
                    </a:ln>
                    <a:extLst>
                      <a:ext uri="{53640926-AAD7-44D8-BBD7-CCE9431645EC}">
                        <a14:shadowObscured xmlns:a14="http://schemas.microsoft.com/office/drawing/2010/main"/>
                      </a:ext>
                    </a:extLst>
                  </pic:spPr>
                </pic:pic>
              </a:graphicData>
            </a:graphic>
          </wp:anchor>
        </w:drawing>
      </w:r>
      <w:r w:rsidR="002F1513">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7pt;height:80.3pt">
            <v:imagedata r:id="rId11" o:title="schematics-project (1)"/>
          </v:shape>
        </w:pict>
      </w:r>
    </w:p>
    <w:p w:rsidR="003B3FB2" w:rsidRDefault="00342AF8">
      <w:r>
        <w:rPr>
          <w:noProof/>
          <w:lang w:eastAsia="en-US"/>
        </w:rPr>
        <mc:AlternateContent>
          <mc:Choice Requires="wps">
            <w:drawing>
              <wp:anchor distT="0" distB="0" distL="114300" distR="114300" simplePos="0" relativeHeight="251756544" behindDoc="0" locked="0" layoutInCell="1" allowOverlap="1" wp14:anchorId="424348F6" wp14:editId="2A52EBA6">
                <wp:simplePos x="0" y="0"/>
                <wp:positionH relativeFrom="column">
                  <wp:posOffset>4647565</wp:posOffset>
                </wp:positionH>
                <wp:positionV relativeFrom="paragraph">
                  <wp:posOffset>690082</wp:posOffset>
                </wp:positionV>
                <wp:extent cx="914400" cy="285115"/>
                <wp:effectExtent l="0" t="0" r="0" b="635"/>
                <wp:wrapNone/>
                <wp:docPr id="27" name="Text Box 27"/>
                <wp:cNvGraphicFramePr/>
                <a:graphic xmlns:a="http://schemas.openxmlformats.org/drawingml/2006/main">
                  <a:graphicData uri="http://schemas.microsoft.com/office/word/2010/wordprocessingShape">
                    <wps:wsp>
                      <wps:cNvSpPr txBox="1"/>
                      <wps:spPr>
                        <a:xfrm>
                          <a:off x="0" y="0"/>
                          <a:ext cx="914400" cy="285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1986" w:rsidRPr="009D14D2" w:rsidRDefault="00421986">
                            <w:pPr>
                              <w:rPr>
                                <w:b/>
                                <w:szCs w:val="28"/>
                              </w:rPr>
                            </w:pPr>
                            <w:r w:rsidRPr="009D14D2">
                              <w:rPr>
                                <w:b/>
                                <w:szCs w:val="28"/>
                              </w:rPr>
                              <w:t>LM324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4348F6" id="Text Box 27" o:spid="_x0000_s1028" type="#_x0000_t202" style="position:absolute;margin-left:365.95pt;margin-top:54.35pt;width:1in;height:22.45pt;z-index:251756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" filled="f" stroked="f" strokeweight=".5pt">
                <v:textbox>
                  <w:txbxContent>
                    <w:p w:rsidR="00421986" w:rsidRPr="009D14D2" w:rsidRDefault="00421986">
                      <w:pPr>
                        <w:rPr>
                          <w:b/>
                          <w:szCs w:val="28"/>
                        </w:rPr>
                      </w:pPr>
                      <w:r w:rsidRPr="009D14D2">
                        <w:rPr>
                          <w:b/>
                          <w:szCs w:val="28"/>
                        </w:rPr>
                        <w:t>LM324</w:t>
                      </w:r>
                    </w:p>
                  </w:txbxContent>
                </v:textbox>
              </v:shape>
            </w:pict>
          </mc:Fallback>
        </mc:AlternateContent>
      </w:r>
      <w:r w:rsidR="009D14D2">
        <w:rPr>
          <w:noProof/>
          <w:lang w:eastAsia="en-US"/>
        </w:rPr>
        <mc:AlternateContent>
          <mc:Choice Requires="wps">
            <w:drawing>
              <wp:anchor distT="0" distB="0" distL="114300" distR="114300" simplePos="0" relativeHeight="251758592" behindDoc="0" locked="0" layoutInCell="1" allowOverlap="1" wp14:anchorId="324C3BDD" wp14:editId="31A15179">
                <wp:simplePos x="0" y="0"/>
                <wp:positionH relativeFrom="column">
                  <wp:posOffset>4300956</wp:posOffset>
                </wp:positionH>
                <wp:positionV relativeFrom="paragraph">
                  <wp:posOffset>484531</wp:posOffset>
                </wp:positionV>
                <wp:extent cx="914400" cy="285293"/>
                <wp:effectExtent l="0" t="0" r="0" b="635"/>
                <wp:wrapNone/>
                <wp:docPr id="33" name="Text Box 33"/>
                <wp:cNvGraphicFramePr/>
                <a:graphic xmlns:a="http://schemas.openxmlformats.org/drawingml/2006/main">
                  <a:graphicData uri="http://schemas.microsoft.com/office/word/2010/wordprocessingShape">
                    <wps:wsp>
                      <wps:cNvSpPr txBox="1"/>
                      <wps:spPr>
                        <a:xfrm>
                          <a:off x="0" y="0"/>
                          <a:ext cx="914400" cy="285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14D2" w:rsidRPr="009D14D2" w:rsidRDefault="009D14D2">
                            <w:pPr>
                              <w:rPr>
                                <w:szCs w:val="28"/>
                              </w:rPr>
                            </w:pPr>
                            <w:r w:rsidRPr="009D14D2">
                              <w:rPr>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C3BDD" id="Text Box 33" o:spid="_x0000_s1029" type="#_x0000_t202" style="position:absolute;margin-left:338.65pt;margin-top:38.15pt;width:1in;height:22.45pt;z-index:251758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" filled="f" stroked="f" strokeweight=".5pt">
                <v:textbox>
                  <w:txbxContent>
                    <w:p w:rsidR="009D14D2" w:rsidRPr="009D14D2" w:rsidRDefault="009D14D2">
                      <w:pPr>
                        <w:rPr>
                          <w:szCs w:val="28"/>
                        </w:rPr>
                      </w:pPr>
                      <w:r w:rsidRPr="009D14D2">
                        <w:rPr>
                          <w:szCs w:val="28"/>
                        </w:rPr>
                        <w:t>1</w:t>
                      </w:r>
                    </w:p>
                  </w:txbxContent>
                </v:textbox>
              </v:shape>
            </w:pict>
          </mc:Fallback>
        </mc:AlternateContent>
      </w:r>
      <w:r w:rsidR="00421986">
        <w:rPr>
          <w:b/>
          <w:i/>
        </w:rPr>
        <w:t xml:space="preserve">Note: </w:t>
      </w:r>
      <w:r w:rsidR="00421986" w:rsidRPr="00421986">
        <w:t xml:space="preserve">You can also use </w:t>
      </w:r>
      <w:r w:rsidR="00421986">
        <w:t xml:space="preserve">some </w:t>
      </w:r>
      <w:r w:rsidR="00421986" w:rsidRPr="00421986">
        <w:t xml:space="preserve">other </w:t>
      </w:r>
      <w:proofErr w:type="spellStart"/>
      <w:r w:rsidR="00421986" w:rsidRPr="00421986">
        <w:t>opamp</w:t>
      </w:r>
      <w:proofErr w:type="spellEnd"/>
      <w:r w:rsidR="00421986" w:rsidRPr="00421986">
        <w:t xml:space="preserve"> chips. LM324 is a good alternative, it</w:t>
      </w:r>
      <w:r w:rsidR="00421986">
        <w:t xml:space="preserve"> is just like LM358, but has 4 amplifiers instead of 2. On the right is the pinout of LM324 – be careful that the power pins (+ and -) are different! If you use LM324, you will have to change the bread board layout.</w:t>
      </w:r>
      <w:r w:rsidR="003B3FB2">
        <w:br w:type="page"/>
      </w:r>
    </w:p>
    <w:p w:rsidR="009651A8" w:rsidRDefault="009651A8" w:rsidP="003B3FB2">
      <w:pPr>
        <w:pStyle w:val="Heading1"/>
        <w:numPr>
          <w:ilvl w:val="0"/>
          <w:numId w:val="0"/>
        </w:numPr>
      </w:pPr>
      <w:r>
        <w:lastRenderedPageBreak/>
        <w:t>Step 1: Power voltages</w:t>
      </w:r>
    </w:p>
    <w:p w:rsidR="009651A8" w:rsidRDefault="00F40539" w:rsidP="009651A8">
      <w:r>
        <w:t xml:space="preserve">First set up the power ‘rails’ of the breadboard. The battery gives us only 2 voltages (9V and 0V), but we need 3. We will use 2 resistors and one </w:t>
      </w:r>
      <w:proofErr w:type="spellStart"/>
      <w:r>
        <w:t>opamp</w:t>
      </w:r>
      <w:proofErr w:type="spellEnd"/>
      <w:r>
        <w:t xml:space="preserve"> to make the third voltage,</w:t>
      </w:r>
      <w:r w:rsidR="00B44648">
        <w:t xml:space="preserve"> </w:t>
      </w:r>
      <w:proofErr w:type="spellStart"/>
      <w:r w:rsidR="00B44648">
        <w:t>Vref</w:t>
      </w:r>
      <w:proofErr w:type="spellEnd"/>
      <w:r w:rsidR="00B44648">
        <w:t xml:space="preserve"> = </w:t>
      </w:r>
      <w:r>
        <w:t>4.5 V.</w:t>
      </w:r>
    </w:p>
    <w:p w:rsidR="00B44648" w:rsidRDefault="00F40539" w:rsidP="00F40539">
      <w:pPr>
        <w:pStyle w:val="ListParagraph"/>
        <w:numPr>
          <w:ilvl w:val="0"/>
          <w:numId w:val="13"/>
        </w:numPr>
      </w:pPr>
      <w:r>
        <w:t xml:space="preserve">Connect the </w:t>
      </w:r>
      <w:r w:rsidR="00C132CB">
        <w:t>clip (</w:t>
      </w:r>
      <w:r w:rsidR="00C132CB" w:rsidRPr="00C132CB">
        <w:rPr>
          <w:b/>
        </w:rPr>
        <w:t>not yet the battery!</w:t>
      </w:r>
      <w:r w:rsidR="00C132CB">
        <w:t>)</w:t>
      </w:r>
      <w:r>
        <w:t xml:space="preserve"> to the top power rail (red = 9V, blue = 0V), and connect only the 0V rail through to the bottom blue one (blue = 0V).</w:t>
      </w:r>
    </w:p>
    <w:p w:rsidR="00B44648" w:rsidRPr="00B44648" w:rsidRDefault="00B44648" w:rsidP="00B44648">
      <w:pPr>
        <w:pStyle w:val="ListParagraph"/>
      </w:pPr>
      <w:r w:rsidRPr="00D20169">
        <w:rPr>
          <w:b/>
          <w:i/>
        </w:rPr>
        <w:t>Note:</w:t>
      </w:r>
      <w:r>
        <w:rPr>
          <w:i/>
        </w:rPr>
        <w:t xml:space="preserve"> some breadboards have ‘split’ supply rails. If yours does, connect the left and right half together with </w:t>
      </w:r>
      <w:r w:rsidR="00D20169">
        <w:rPr>
          <w:i/>
        </w:rPr>
        <w:t>4 small wires (see picture)</w:t>
      </w:r>
      <w:r>
        <w:rPr>
          <w:i/>
        </w:rPr>
        <w:t>.</w:t>
      </w:r>
    </w:p>
    <w:p w:rsidR="00D20169" w:rsidRDefault="00B44648" w:rsidP="00D20169">
      <w:pPr>
        <w:pStyle w:val="ListParagraph"/>
        <w:numPr>
          <w:ilvl w:val="0"/>
          <w:numId w:val="13"/>
        </w:numPr>
      </w:pPr>
      <w:r>
        <w:t xml:space="preserve">Place the </w:t>
      </w:r>
      <w:proofErr w:type="spellStart"/>
      <w:r>
        <w:t>opamp</w:t>
      </w:r>
      <w:proofErr w:type="spellEnd"/>
      <w:r>
        <w:t xml:space="preserve"> in the middle, and connect power (pin 8) and ground (pin 4) as shown.</w:t>
      </w:r>
      <w:r w:rsidR="00D20169">
        <w:br/>
      </w:r>
      <w:r w:rsidR="00D20169">
        <w:rPr>
          <w:b/>
          <w:i/>
        </w:rPr>
        <w:t>Note:</w:t>
      </w:r>
      <w:r w:rsidR="00D20169">
        <w:rPr>
          <w:i/>
        </w:rPr>
        <w:t xml:space="preserve"> the half circle indent on the chip is on the left.</w:t>
      </w:r>
    </w:p>
    <w:p w:rsidR="00B44648" w:rsidRPr="009651A8" w:rsidRDefault="00B44648" w:rsidP="00B44648">
      <w:pPr>
        <w:pStyle w:val="ListParagraph"/>
        <w:numPr>
          <w:ilvl w:val="0"/>
          <w:numId w:val="13"/>
        </w:numPr>
      </w:pPr>
      <w:r>
        <w:t xml:space="preserve">Wire up the </w:t>
      </w:r>
      <w:proofErr w:type="spellStart"/>
      <w:r>
        <w:t>opamp</w:t>
      </w:r>
      <w:proofErr w:type="spellEnd"/>
      <w:r>
        <w:t xml:space="preserve"> as shown, with two 10 </w:t>
      </w:r>
      <w:proofErr w:type="spellStart"/>
      <w:r>
        <w:t>kOhm</w:t>
      </w:r>
      <w:proofErr w:type="spellEnd"/>
      <w:r>
        <w:t xml:space="preserve"> resistors (from 9V to +, from + to 0V) and some wires.</w:t>
      </w:r>
    </w:p>
    <w:p w:rsidR="009651A8" w:rsidRDefault="00CE374E" w:rsidP="009651A8">
      <w:r w:rsidRPr="00CE374E">
        <w:rPr>
          <w:noProof/>
          <w:lang w:eastAsia="en-US"/>
        </w:rPr>
        <mc:AlternateContent>
          <mc:Choice Requires="wps">
            <w:drawing>
              <wp:anchor distT="0" distB="0" distL="114300" distR="114300" simplePos="0" relativeHeight="251765760" behindDoc="0" locked="0" layoutInCell="1" allowOverlap="1" wp14:anchorId="55D132E9" wp14:editId="559AE51E">
                <wp:simplePos x="0" y="0"/>
                <wp:positionH relativeFrom="column">
                  <wp:posOffset>1569085</wp:posOffset>
                </wp:positionH>
                <wp:positionV relativeFrom="paragraph">
                  <wp:posOffset>742152</wp:posOffset>
                </wp:positionV>
                <wp:extent cx="914400" cy="285115"/>
                <wp:effectExtent l="0" t="0" r="0" b="635"/>
                <wp:wrapNone/>
                <wp:docPr id="58" name="Text Box 58"/>
                <wp:cNvGraphicFramePr/>
                <a:graphic xmlns:a="http://schemas.openxmlformats.org/drawingml/2006/main">
                  <a:graphicData uri="http://schemas.microsoft.com/office/word/2010/wordprocessingShape">
                    <wps:wsp>
                      <wps:cNvSpPr txBox="1"/>
                      <wps:spPr>
                        <a:xfrm>
                          <a:off x="0" y="0"/>
                          <a:ext cx="914400" cy="285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374E" w:rsidRPr="00CE374E" w:rsidRDefault="00CE374E" w:rsidP="00CE374E">
                            <w:pPr>
                              <w:rPr>
                                <w:color w:val="FF0000"/>
                                <w:szCs w:val="28"/>
                              </w:rPr>
                            </w:pPr>
                            <w:proofErr w:type="gramStart"/>
                            <w:r w:rsidRPr="00CE374E">
                              <w:rPr>
                                <w:color w:val="FF0000"/>
                                <w:szCs w:val="28"/>
                              </w:rPr>
                              <w:t>half</w:t>
                            </w:r>
                            <w:proofErr w:type="gramEnd"/>
                            <w:r w:rsidRPr="00CE374E">
                              <w:rPr>
                                <w:color w:val="FF0000"/>
                                <w:szCs w:val="28"/>
                              </w:rPr>
                              <w:t xml:space="preserve"> ci</w:t>
                            </w:r>
                            <w:r>
                              <w:rPr>
                                <w:color w:val="FF0000"/>
                                <w:szCs w:val="28"/>
                              </w:rPr>
                              <w:t>r</w:t>
                            </w:r>
                            <w:r w:rsidRPr="00CE374E">
                              <w:rPr>
                                <w:color w:val="FF0000"/>
                                <w:szCs w:val="28"/>
                              </w:rPr>
                              <w:t>cle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132E9" id="Text Box 58" o:spid="_x0000_s1030" type="#_x0000_t202" style="position:absolute;margin-left:123.55pt;margin-top:58.45pt;width:1in;height:22.45pt;z-index:251765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" filled="f" stroked="f" strokeweight=".5pt">
                <v:textbox>
                  <w:txbxContent>
                    <w:p w:rsidR="00CE374E" w:rsidRPr="00CE374E" w:rsidRDefault="00CE374E" w:rsidP="00CE374E">
                      <w:pPr>
                        <w:rPr>
                          <w:color w:val="FF0000"/>
                          <w:szCs w:val="28"/>
                        </w:rPr>
                      </w:pPr>
                      <w:proofErr w:type="gramStart"/>
                      <w:r w:rsidRPr="00CE374E">
                        <w:rPr>
                          <w:color w:val="FF0000"/>
                          <w:szCs w:val="28"/>
                        </w:rPr>
                        <w:t>half</w:t>
                      </w:r>
                      <w:proofErr w:type="gramEnd"/>
                      <w:r w:rsidRPr="00CE374E">
                        <w:rPr>
                          <w:color w:val="FF0000"/>
                          <w:szCs w:val="28"/>
                        </w:rPr>
                        <w:t xml:space="preserve"> ci</w:t>
                      </w:r>
                      <w:r>
                        <w:rPr>
                          <w:color w:val="FF0000"/>
                          <w:szCs w:val="28"/>
                        </w:rPr>
                        <w:t>r</w:t>
                      </w:r>
                      <w:r w:rsidRPr="00CE374E">
                        <w:rPr>
                          <w:color w:val="FF0000"/>
                          <w:szCs w:val="28"/>
                        </w:rPr>
                        <w:t>cle</w:t>
                      </w:r>
                    </w:p>
                  </w:txbxContent>
                </v:textbox>
              </v:shape>
            </w:pict>
          </mc:Fallback>
        </mc:AlternateContent>
      </w:r>
      <w:r w:rsidRPr="00CE374E">
        <w:rPr>
          <w:noProof/>
          <w:lang w:eastAsia="en-US"/>
        </w:rPr>
        <mc:AlternateContent>
          <mc:Choice Requires="wps">
            <w:drawing>
              <wp:anchor distT="0" distB="0" distL="114300" distR="114300" simplePos="0" relativeHeight="251764736" behindDoc="0" locked="0" layoutInCell="1" allowOverlap="1" wp14:anchorId="63B5E951" wp14:editId="54C4AE1A">
                <wp:simplePos x="0" y="0"/>
                <wp:positionH relativeFrom="column">
                  <wp:posOffset>2241550</wp:posOffset>
                </wp:positionH>
                <wp:positionV relativeFrom="paragraph">
                  <wp:posOffset>845022</wp:posOffset>
                </wp:positionV>
                <wp:extent cx="511810" cy="29210"/>
                <wp:effectExtent l="0" t="57150" r="40640" b="66040"/>
                <wp:wrapNone/>
                <wp:docPr id="57" name="Straight Arrow Connector 57"/>
                <wp:cNvGraphicFramePr/>
                <a:graphic xmlns:a="http://schemas.openxmlformats.org/drawingml/2006/main">
                  <a:graphicData uri="http://schemas.microsoft.com/office/word/2010/wordprocessingShape">
                    <wps:wsp>
                      <wps:cNvCnPr/>
                      <wps:spPr>
                        <a:xfrm flipV="1">
                          <a:off x="0" y="0"/>
                          <a:ext cx="511810" cy="292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6FAFD" id="Straight Arrow Connector 57" o:spid="_x0000_s1026" type="#_x0000_t32" style="position:absolute;margin-left:176.5pt;margin-top:66.55pt;width:40.3pt;height:2.3pt;flip:y;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" strokecolor="red" strokeweight=".5pt">
                <v:stroke endarrow="block" joinstyle="miter"/>
              </v:shape>
            </w:pict>
          </mc:Fallback>
        </mc:AlternateContent>
      </w:r>
      <w:r w:rsidR="008033BE">
        <w:pict>
          <v:shape id="_x0000_i1026" type="#_x0000_t75" style="width:467.7pt;height:146.55pt">
            <v:imagedata r:id="rId12" o:title="808Drum3_bb_1"/>
          </v:shape>
        </w:pict>
      </w:r>
    </w:p>
    <w:p w:rsidR="00B44648" w:rsidRPr="00C132CB" w:rsidRDefault="00B44648" w:rsidP="009651A8">
      <w:r>
        <w:t xml:space="preserve">Now you have 3 power rails. </w:t>
      </w:r>
      <w:r w:rsidR="00C132CB">
        <w:t>Connect the battery, and u</w:t>
      </w:r>
      <w:r>
        <w:t xml:space="preserve">se the </w:t>
      </w:r>
      <w:proofErr w:type="spellStart"/>
      <w:r>
        <w:t>multimeter</w:t>
      </w:r>
      <w:proofErr w:type="spellEnd"/>
      <w:r>
        <w:t xml:space="preserve"> to check you have 9V and 4.5V with respect to ground (0V).</w:t>
      </w:r>
      <w:r w:rsidR="00C132CB">
        <w:t xml:space="preserve"> </w:t>
      </w:r>
      <w:r w:rsidR="00C132CB">
        <w:rPr>
          <w:b/>
        </w:rPr>
        <w:t>Now disconnect the battery again for the next step.</w:t>
      </w:r>
    </w:p>
    <w:p w:rsidR="00B44648" w:rsidRDefault="00B44648" w:rsidP="009651A8">
      <w:r>
        <w:t xml:space="preserve">Here is the schematic for creating </w:t>
      </w:r>
      <w:proofErr w:type="spellStart"/>
      <w:r>
        <w:t>Vref</w:t>
      </w:r>
      <w:proofErr w:type="spellEnd"/>
      <w:r>
        <w:t>:</w:t>
      </w:r>
    </w:p>
    <w:p w:rsidR="00B44648" w:rsidRDefault="00B44648" w:rsidP="00B44648">
      <w:pPr>
        <w:jc w:val="center"/>
      </w:pPr>
      <w:r>
        <w:rPr>
          <w:noProof/>
          <w:lang w:eastAsia="en-US"/>
        </w:rPr>
        <w:drawing>
          <wp:inline distT="0" distB="0" distL="0" distR="0">
            <wp:extent cx="2328545" cy="1642745"/>
            <wp:effectExtent l="0" t="0" r="0" b="0"/>
            <wp:docPr id="13" name="Picture 13" descr="C:\Users\Caspar\AppData\Local\Microsoft\Windows\INetCache\Content.Word\Bass-drum-808-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spar\AppData\Local\Microsoft\Windows\INetCache\Content.Word\Bass-drum-808-simple.png"/>
                    <pic:cNvPicPr>
                      <a:picLocks noChangeAspect="1" noChangeArrowheads="1"/>
                    </pic:cNvPicPr>
                  </pic:nvPicPr>
                  <pic:blipFill>
                    <a:blip r:embed="rId13">
                      <a:extLst>
                        <a:ext uri="{28A0092B-C50C-407E-A947-70E740481C1C}">
                          <a14:useLocalDpi xmlns:a14="http://schemas.microsoft.com/office/drawing/2010/main" val="0"/>
                        </a:ext>
                      </a:extLst>
                    </a:blip>
                    <a:srcRect t="41675" r="59485" b="23930"/>
                    <a:stretch>
                      <a:fillRect/>
                    </a:stretch>
                  </pic:blipFill>
                  <pic:spPr bwMode="auto">
                    <a:xfrm>
                      <a:off x="0" y="0"/>
                      <a:ext cx="2328545" cy="1642745"/>
                    </a:xfrm>
                    <a:prstGeom prst="rect">
                      <a:avLst/>
                    </a:prstGeom>
                    <a:noFill/>
                    <a:ln>
                      <a:noFill/>
                    </a:ln>
                  </pic:spPr>
                </pic:pic>
              </a:graphicData>
            </a:graphic>
          </wp:inline>
        </w:drawing>
      </w:r>
    </w:p>
    <w:p w:rsidR="00AA7757" w:rsidRDefault="00AA7757">
      <w:pPr>
        <w:rPr>
          <w:rFonts w:asciiTheme="majorHAnsi" w:eastAsiaTheme="majorEastAsia" w:hAnsiTheme="majorHAnsi" w:cstheme="majorBidi"/>
          <w:b/>
          <w:bCs/>
          <w:smallCaps/>
          <w:color w:val="000000" w:themeColor="text1"/>
          <w:sz w:val="36"/>
          <w:szCs w:val="36"/>
        </w:rPr>
      </w:pPr>
      <w:r>
        <w:br w:type="page"/>
      </w:r>
    </w:p>
    <w:p w:rsidR="00B44648" w:rsidRDefault="00B44648" w:rsidP="00B44648">
      <w:pPr>
        <w:pStyle w:val="Heading1"/>
        <w:numPr>
          <w:ilvl w:val="0"/>
          <w:numId w:val="0"/>
        </w:numPr>
      </w:pPr>
      <w:r>
        <w:lastRenderedPageBreak/>
        <w:t>Step 2: Input and output</w:t>
      </w:r>
    </w:p>
    <w:p w:rsidR="00B44648" w:rsidRDefault="00D20169" w:rsidP="00B44648">
      <w:r>
        <w:rPr>
          <w:noProof/>
          <w:lang w:eastAsia="en-US"/>
        </w:rPr>
        <mc:AlternateContent>
          <mc:Choice Requires="wps">
            <w:drawing>
              <wp:anchor distT="0" distB="0" distL="114300" distR="114300" simplePos="0" relativeHeight="251699200" behindDoc="0" locked="0" layoutInCell="1" allowOverlap="1" wp14:anchorId="0F14C65B" wp14:editId="2B0A59D1">
                <wp:simplePos x="0" y="0"/>
                <wp:positionH relativeFrom="column">
                  <wp:posOffset>2824992</wp:posOffset>
                </wp:positionH>
                <wp:positionV relativeFrom="paragraph">
                  <wp:posOffset>368137</wp:posOffset>
                </wp:positionV>
                <wp:extent cx="914400" cy="499322"/>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14400" cy="4993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42" w:rsidRPr="00FC6242" w:rsidRDefault="00FC6242" w:rsidP="00AA7757">
                            <w:pPr>
                              <w:rPr>
                                <w:color w:val="FF0000"/>
                                <w:sz w:val="24"/>
                                <w:szCs w:val="24"/>
                              </w:rPr>
                            </w:pPr>
                            <w:r w:rsidRPr="00FC6242">
                              <w:rPr>
                                <w:color w:val="FF0000"/>
                                <w:sz w:val="24"/>
                                <w:szCs w:val="24"/>
                              </w:rPr>
                              <w:t>4.7k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14C65B" id="Text Box 30" o:spid="_x0000_s1031" type="#_x0000_t202" style="position:absolute;margin-left:222.45pt;margin-top:29pt;width:1in;height:39.3pt;z-index:251699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" filled="f" stroked="f" strokeweight=".5pt">
                <v:textbox>
                  <w:txbxContent>
                    <w:p w:rsidR="00FC6242" w:rsidRPr="00FC6242" w:rsidRDefault="00FC6242" w:rsidP="00AA7757">
                      <w:pPr>
                        <w:rPr>
                          <w:color w:val="FF0000"/>
                          <w:sz w:val="24"/>
                          <w:szCs w:val="24"/>
                        </w:rPr>
                      </w:pPr>
                      <w:r w:rsidRPr="00FC6242">
                        <w:rPr>
                          <w:color w:val="FF0000"/>
                          <w:sz w:val="24"/>
                          <w:szCs w:val="24"/>
                        </w:rPr>
                        <w:t>4.7k</w:t>
                      </w:r>
                    </w:p>
                  </w:txbxContent>
                </v:textbox>
              </v:shape>
            </w:pict>
          </mc:Fallback>
        </mc:AlternateContent>
      </w:r>
      <w:r>
        <w:rPr>
          <w:noProof/>
          <w:lang w:eastAsia="en-US"/>
        </w:rPr>
        <mc:AlternateContent>
          <mc:Choice Requires="wps">
            <w:drawing>
              <wp:anchor distT="0" distB="0" distL="114300" distR="114300" simplePos="0" relativeHeight="251693056" behindDoc="0" locked="0" layoutInCell="1" allowOverlap="1" wp14:anchorId="3C929590" wp14:editId="5E8086D5">
                <wp:simplePos x="0" y="0"/>
                <wp:positionH relativeFrom="column">
                  <wp:posOffset>2032472</wp:posOffset>
                </wp:positionH>
                <wp:positionV relativeFrom="paragraph">
                  <wp:posOffset>434975</wp:posOffset>
                </wp:positionV>
                <wp:extent cx="914400" cy="49911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914400" cy="499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42" w:rsidRPr="00FC6242" w:rsidRDefault="00D20169" w:rsidP="00AA7757">
                            <w:pPr>
                              <w:rPr>
                                <w:color w:val="FF0000"/>
                                <w:sz w:val="24"/>
                                <w:szCs w:val="24"/>
                              </w:rPr>
                            </w:pPr>
                            <w:r>
                              <w:rPr>
                                <w:color w:val="FF0000"/>
                                <w:sz w:val="24"/>
                                <w:szCs w:val="24"/>
                              </w:rPr>
                              <w:t>220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929590" id="Text Box 26" o:spid="_x0000_s1032" type="#_x0000_t202" style="position:absolute;margin-left:160.05pt;margin-top:34.25pt;width:1in;height:39.3pt;z-index:251693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" filled="f" stroked="f" strokeweight=".5pt">
                <v:textbox>
                  <w:txbxContent>
                    <w:p w:rsidR="00FC6242" w:rsidRPr="00FC6242" w:rsidRDefault="00D20169" w:rsidP="00AA7757">
                      <w:pPr>
                        <w:rPr>
                          <w:color w:val="FF0000"/>
                          <w:sz w:val="24"/>
                          <w:szCs w:val="24"/>
                        </w:rPr>
                      </w:pPr>
                      <w:r>
                        <w:rPr>
                          <w:color w:val="FF0000"/>
                          <w:sz w:val="24"/>
                          <w:szCs w:val="24"/>
                        </w:rPr>
                        <w:t>220</w:t>
                      </w:r>
                    </w:p>
                  </w:txbxContent>
                </v:textbox>
              </v:shape>
            </w:pict>
          </mc:Fallback>
        </mc:AlternateContent>
      </w:r>
      <w:r w:rsidR="00B44648">
        <w:t xml:space="preserve">In this step we make the input and the output circuit, using the second </w:t>
      </w:r>
      <w:proofErr w:type="spellStart"/>
      <w:r w:rsidR="00B44648">
        <w:t>opamp</w:t>
      </w:r>
      <w:proofErr w:type="spellEnd"/>
      <w:r w:rsidR="00B44648">
        <w:t>.</w:t>
      </w:r>
      <w:r w:rsidR="00AA7757">
        <w:t xml:space="preserve"> The input accepts a ‘trigger’ signal of 9V that will start the sound, </w:t>
      </w:r>
      <w:r w:rsidR="00637585">
        <w:t>and the sound will come out of the output.</w:t>
      </w:r>
    </w:p>
    <w:p w:rsidR="00AA7757" w:rsidRDefault="00637585" w:rsidP="00AA7757">
      <w:pPr>
        <w:jc w:val="center"/>
      </w:pPr>
      <w:r>
        <w:rPr>
          <w:noProof/>
          <w:lang w:eastAsia="en-US"/>
        </w:rPr>
        <mc:AlternateContent>
          <mc:Choice Requires="wps">
            <w:drawing>
              <wp:anchor distT="0" distB="0" distL="114300" distR="114300" simplePos="0" relativeHeight="251697152" behindDoc="0" locked="0" layoutInCell="1" allowOverlap="1" wp14:anchorId="07104AA6" wp14:editId="170C7C3A">
                <wp:simplePos x="0" y="0"/>
                <wp:positionH relativeFrom="column">
                  <wp:posOffset>799628</wp:posOffset>
                </wp:positionH>
                <wp:positionV relativeFrom="paragraph">
                  <wp:posOffset>1927714</wp:posOffset>
                </wp:positionV>
                <wp:extent cx="914400" cy="499322"/>
                <wp:effectExtent l="0" t="0" r="0" b="0"/>
                <wp:wrapNone/>
                <wp:docPr id="29" name="Text Box 29"/>
                <wp:cNvGraphicFramePr/>
                <a:graphic xmlns:a="http://schemas.openxmlformats.org/drawingml/2006/main">
                  <a:graphicData uri="http://schemas.microsoft.com/office/word/2010/wordprocessingShape">
                    <wps:wsp>
                      <wps:cNvSpPr txBox="1"/>
                      <wps:spPr>
                        <a:xfrm>
                          <a:off x="0" y="0"/>
                          <a:ext cx="914400" cy="4993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42" w:rsidRPr="00FC6242" w:rsidRDefault="00FC6242" w:rsidP="00AA7757">
                            <w:pPr>
                              <w:rPr>
                                <w:color w:val="FF0000"/>
                                <w:sz w:val="24"/>
                                <w:szCs w:val="24"/>
                              </w:rPr>
                            </w:pPr>
                            <w:r w:rsidRPr="00FC6242">
                              <w:rPr>
                                <w:color w:val="FF0000"/>
                                <w:sz w:val="24"/>
                                <w:szCs w:val="24"/>
                              </w:rPr>
                              <w:t>100nF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04AA6" id="Text Box 29" o:spid="_x0000_s1033" type="#_x0000_t202" style="position:absolute;left:0;text-align:left;margin-left:62.95pt;margin-top:151.8pt;width:1in;height:39.3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" filled="f" stroked="f" strokeweight=".5pt">
                <v:textbox>
                  <w:txbxContent>
                    <w:p w:rsidR="00FC6242" w:rsidRPr="00FC6242" w:rsidRDefault="00FC6242" w:rsidP="00AA7757">
                      <w:pPr>
                        <w:rPr>
                          <w:color w:val="FF0000"/>
                          <w:sz w:val="24"/>
                          <w:szCs w:val="24"/>
                        </w:rPr>
                      </w:pPr>
                      <w:r w:rsidRPr="00FC6242">
                        <w:rPr>
                          <w:color w:val="FF0000"/>
                          <w:sz w:val="24"/>
                          <w:szCs w:val="24"/>
                        </w:rPr>
                        <w:t>100nF</w:t>
                      </w:r>
                    </w:p>
                  </w:txbxContent>
                </v:textbox>
              </v:shape>
            </w:pict>
          </mc:Fallback>
        </mc:AlternateContent>
      </w:r>
      <w:r>
        <w:rPr>
          <w:noProof/>
          <w:lang w:eastAsia="en-US"/>
        </w:rPr>
        <mc:AlternateContent>
          <mc:Choice Requires="wps">
            <w:drawing>
              <wp:anchor distT="0" distB="0" distL="114300" distR="114300" simplePos="0" relativeHeight="251701248" behindDoc="0" locked="0" layoutInCell="1" allowOverlap="1" wp14:anchorId="098FE13A" wp14:editId="6FC026CA">
                <wp:simplePos x="0" y="0"/>
                <wp:positionH relativeFrom="column">
                  <wp:posOffset>2363470</wp:posOffset>
                </wp:positionH>
                <wp:positionV relativeFrom="paragraph">
                  <wp:posOffset>253365</wp:posOffset>
                </wp:positionV>
                <wp:extent cx="245745" cy="773430"/>
                <wp:effectExtent l="57150" t="0" r="20955" b="64770"/>
                <wp:wrapNone/>
                <wp:docPr id="31" name="Straight Arrow Connector 31"/>
                <wp:cNvGraphicFramePr/>
                <a:graphic xmlns:a="http://schemas.openxmlformats.org/drawingml/2006/main">
                  <a:graphicData uri="http://schemas.microsoft.com/office/word/2010/wordprocessingShape">
                    <wps:wsp>
                      <wps:cNvCnPr/>
                      <wps:spPr>
                        <a:xfrm flipH="1">
                          <a:off x="0" y="0"/>
                          <a:ext cx="245745" cy="77343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E54458" id="Straight Arrow Connector 31" o:spid="_x0000_s1026" type="#_x0000_t32" style="position:absolute;margin-left:186.1pt;margin-top:19.95pt;width:19.35pt;height:60.9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" strokecolor="red" strokeweight=".5pt">
                <v:stroke endarrow="block" joinstyle="miter"/>
              </v:shape>
            </w:pict>
          </mc:Fallback>
        </mc:AlternateContent>
      </w:r>
      <w:r w:rsidR="00D20169">
        <w:rPr>
          <w:noProof/>
          <w:lang w:eastAsia="en-US"/>
        </w:rPr>
        <mc:AlternateContent>
          <mc:Choice Requires="wps">
            <w:drawing>
              <wp:anchor distT="0" distB="0" distL="114300" distR="114300" simplePos="0" relativeHeight="251684864" behindDoc="0" locked="0" layoutInCell="1" allowOverlap="1" wp14:anchorId="399D007B" wp14:editId="57283424">
                <wp:simplePos x="0" y="0"/>
                <wp:positionH relativeFrom="column">
                  <wp:posOffset>2120112</wp:posOffset>
                </wp:positionH>
                <wp:positionV relativeFrom="paragraph">
                  <wp:posOffset>1746463</wp:posOffset>
                </wp:positionV>
                <wp:extent cx="80921" cy="321147"/>
                <wp:effectExtent l="0" t="38100" r="52705" b="22225"/>
                <wp:wrapNone/>
                <wp:docPr id="22" name="Straight Arrow Connector 22"/>
                <wp:cNvGraphicFramePr/>
                <a:graphic xmlns:a="http://schemas.openxmlformats.org/drawingml/2006/main">
                  <a:graphicData uri="http://schemas.microsoft.com/office/word/2010/wordprocessingShape">
                    <wps:wsp>
                      <wps:cNvCnPr/>
                      <wps:spPr>
                        <a:xfrm flipV="1">
                          <a:off x="0" y="0"/>
                          <a:ext cx="80921" cy="3211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19B4DA" id="Straight Arrow Connector 22" o:spid="_x0000_s1026" type="#_x0000_t32" style="position:absolute;margin-left:166.95pt;margin-top:137.5pt;width:6.35pt;height:25.3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" strokecolor="red" strokeweight=".5pt">
                <v:stroke endarrow="block" joinstyle="miter"/>
              </v:shape>
            </w:pict>
          </mc:Fallback>
        </mc:AlternateContent>
      </w:r>
      <w:r w:rsidR="00D20169">
        <w:rPr>
          <w:noProof/>
          <w:lang w:eastAsia="en-US"/>
        </w:rPr>
        <mc:AlternateContent>
          <mc:Choice Requires="wps">
            <w:drawing>
              <wp:anchor distT="0" distB="0" distL="114300" distR="114300" simplePos="0" relativeHeight="251679744" behindDoc="0" locked="0" layoutInCell="1" allowOverlap="1" wp14:anchorId="3C653187" wp14:editId="1129E9D4">
                <wp:simplePos x="0" y="0"/>
                <wp:positionH relativeFrom="column">
                  <wp:posOffset>1991995</wp:posOffset>
                </wp:positionH>
                <wp:positionV relativeFrom="paragraph">
                  <wp:posOffset>1979295</wp:posOffset>
                </wp:positionV>
                <wp:extent cx="914400" cy="49911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4400" cy="499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7757" w:rsidRPr="00FC6242" w:rsidRDefault="00AA7757" w:rsidP="00AA7757">
                            <w:pPr>
                              <w:rPr>
                                <w:color w:val="FF0000"/>
                                <w:sz w:val="24"/>
                                <w:szCs w:val="24"/>
                              </w:rPr>
                            </w:pPr>
                            <w:r w:rsidRPr="00FC6242">
                              <w:rPr>
                                <w:color w:val="FF0000"/>
                                <w:sz w:val="24"/>
                                <w:szCs w:val="24"/>
                              </w:rPr>
                              <w:t>10k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53187" id="Text Box 19" o:spid="_x0000_s1034" type="#_x0000_t202" style="position:absolute;left:0;text-align:left;margin-left:156.85pt;margin-top:155.85pt;width:1in;height:39.3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" filled="f" stroked="f" strokeweight=".5pt">
                <v:textbox>
                  <w:txbxContent>
                    <w:p w:rsidR="00AA7757" w:rsidRPr="00FC6242" w:rsidRDefault="00AA7757" w:rsidP="00AA7757">
                      <w:pPr>
                        <w:rPr>
                          <w:color w:val="FF0000"/>
                          <w:sz w:val="24"/>
                          <w:szCs w:val="24"/>
                        </w:rPr>
                      </w:pPr>
                      <w:r w:rsidRPr="00FC6242">
                        <w:rPr>
                          <w:color w:val="FF0000"/>
                          <w:sz w:val="24"/>
                          <w:szCs w:val="24"/>
                        </w:rPr>
                        <w:t>10k</w:t>
                      </w:r>
                    </w:p>
                  </w:txbxContent>
                </v:textbox>
              </v:shape>
            </w:pict>
          </mc:Fallback>
        </mc:AlternateContent>
      </w:r>
      <w:r w:rsidR="00D20169">
        <w:rPr>
          <w:noProof/>
          <w:lang w:eastAsia="en-US"/>
        </w:rPr>
        <mc:AlternateContent>
          <mc:Choice Requires="wps">
            <w:drawing>
              <wp:anchor distT="0" distB="0" distL="114300" distR="114300" simplePos="0" relativeHeight="251680768" behindDoc="0" locked="0" layoutInCell="1" allowOverlap="1" wp14:anchorId="0FFC1F11" wp14:editId="564099BA">
                <wp:simplePos x="0" y="0"/>
                <wp:positionH relativeFrom="column">
                  <wp:posOffset>1798955</wp:posOffset>
                </wp:positionH>
                <wp:positionV relativeFrom="paragraph">
                  <wp:posOffset>1817370</wp:posOffset>
                </wp:positionV>
                <wp:extent cx="270510" cy="270510"/>
                <wp:effectExtent l="38100" t="38100" r="34290" b="34290"/>
                <wp:wrapNone/>
                <wp:docPr id="20" name="Straight Arrow Connector 20"/>
                <wp:cNvGraphicFramePr/>
                <a:graphic xmlns:a="http://schemas.openxmlformats.org/drawingml/2006/main">
                  <a:graphicData uri="http://schemas.microsoft.com/office/word/2010/wordprocessingShape">
                    <wps:wsp>
                      <wps:cNvCnPr/>
                      <wps:spPr>
                        <a:xfrm flipH="1" flipV="1">
                          <a:off x="0" y="0"/>
                          <a:ext cx="270510" cy="2705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749274" id="Straight Arrow Connector 20" o:spid="_x0000_s1026" type="#_x0000_t32" style="position:absolute;margin-left:141.65pt;margin-top:143.1pt;width:21.3pt;height:21.3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" strokecolor="red" strokeweight=".5pt">
                <v:stroke endarrow="block" joinstyle="miter"/>
              </v:shape>
            </w:pict>
          </mc:Fallback>
        </mc:AlternateContent>
      </w:r>
      <w:r w:rsidR="00D20169">
        <w:rPr>
          <w:noProof/>
          <w:lang w:eastAsia="en-US"/>
        </w:rPr>
        <mc:AlternateContent>
          <mc:Choice Requires="wps">
            <w:drawing>
              <wp:anchor distT="0" distB="0" distL="114300" distR="114300" simplePos="0" relativeHeight="251682816" behindDoc="0" locked="0" layoutInCell="1" allowOverlap="1" wp14:anchorId="07566A83" wp14:editId="1940D352">
                <wp:simplePos x="0" y="0"/>
                <wp:positionH relativeFrom="column">
                  <wp:posOffset>1900718</wp:posOffset>
                </wp:positionH>
                <wp:positionV relativeFrom="paragraph">
                  <wp:posOffset>1741170</wp:posOffset>
                </wp:positionV>
                <wp:extent cx="203200" cy="313055"/>
                <wp:effectExtent l="38100" t="38100" r="25400" b="29845"/>
                <wp:wrapNone/>
                <wp:docPr id="21" name="Straight Arrow Connector 21"/>
                <wp:cNvGraphicFramePr/>
                <a:graphic xmlns:a="http://schemas.openxmlformats.org/drawingml/2006/main">
                  <a:graphicData uri="http://schemas.microsoft.com/office/word/2010/wordprocessingShape">
                    <wps:wsp>
                      <wps:cNvCnPr/>
                      <wps:spPr>
                        <a:xfrm flipH="1" flipV="1">
                          <a:off x="0" y="0"/>
                          <a:ext cx="203200" cy="3130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64F36" id="Straight Arrow Connector 21" o:spid="_x0000_s1026" type="#_x0000_t32" style="position:absolute;margin-left:149.65pt;margin-top:137.1pt;width:16pt;height:24.6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" strokecolor="red" strokeweight=".5pt">
                <v:stroke endarrow="block" joinstyle="miter"/>
              </v:shape>
            </w:pict>
          </mc:Fallback>
        </mc:AlternateContent>
      </w:r>
      <w:r w:rsidR="00D20169">
        <w:rPr>
          <w:noProof/>
          <w:lang w:eastAsia="en-US"/>
        </w:rPr>
        <mc:AlternateContent>
          <mc:Choice Requires="wps">
            <w:drawing>
              <wp:anchor distT="0" distB="0" distL="114300" distR="114300" simplePos="0" relativeHeight="251686912" behindDoc="0" locked="0" layoutInCell="1" allowOverlap="1" wp14:anchorId="77BFA142" wp14:editId="0D9A4F29">
                <wp:simplePos x="0" y="0"/>
                <wp:positionH relativeFrom="column">
                  <wp:posOffset>1149069</wp:posOffset>
                </wp:positionH>
                <wp:positionV relativeFrom="paragraph">
                  <wp:posOffset>1074825</wp:posOffset>
                </wp:positionV>
                <wp:extent cx="656517" cy="946768"/>
                <wp:effectExtent l="0" t="38100" r="48895" b="25400"/>
                <wp:wrapNone/>
                <wp:docPr id="23" name="Straight Arrow Connector 23"/>
                <wp:cNvGraphicFramePr/>
                <a:graphic xmlns:a="http://schemas.openxmlformats.org/drawingml/2006/main">
                  <a:graphicData uri="http://schemas.microsoft.com/office/word/2010/wordprocessingShape">
                    <wps:wsp>
                      <wps:cNvCnPr/>
                      <wps:spPr>
                        <a:xfrm flipV="1">
                          <a:off x="0" y="0"/>
                          <a:ext cx="656517" cy="94676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3BE21C" id="Straight Arrow Connector 23" o:spid="_x0000_s1026" type="#_x0000_t32" style="position:absolute;margin-left:90.5pt;margin-top:84.65pt;width:51.7pt;height:74.5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" strokecolor="red" strokeweight=".5pt">
                <v:stroke endarrow="block" joinstyle="miter"/>
              </v:shape>
            </w:pict>
          </mc:Fallback>
        </mc:AlternateContent>
      </w:r>
      <w:r w:rsidR="00D20169">
        <w:rPr>
          <w:noProof/>
          <w:lang w:eastAsia="en-US"/>
        </w:rPr>
        <mc:AlternateContent>
          <mc:Choice Requires="wps">
            <w:drawing>
              <wp:anchor distT="0" distB="0" distL="114300" distR="114300" simplePos="0" relativeHeight="251691008" behindDoc="0" locked="0" layoutInCell="1" allowOverlap="1" wp14:anchorId="73DBA298" wp14:editId="4BF9A518">
                <wp:simplePos x="0" y="0"/>
                <wp:positionH relativeFrom="column">
                  <wp:posOffset>2641021</wp:posOffset>
                </wp:positionH>
                <wp:positionV relativeFrom="paragraph">
                  <wp:posOffset>130012</wp:posOffset>
                </wp:positionV>
                <wp:extent cx="316523" cy="591917"/>
                <wp:effectExtent l="38100" t="0" r="26670" b="55880"/>
                <wp:wrapNone/>
                <wp:docPr id="25" name="Straight Arrow Connector 25"/>
                <wp:cNvGraphicFramePr/>
                <a:graphic xmlns:a="http://schemas.openxmlformats.org/drawingml/2006/main">
                  <a:graphicData uri="http://schemas.microsoft.com/office/word/2010/wordprocessingShape">
                    <wps:wsp>
                      <wps:cNvCnPr/>
                      <wps:spPr>
                        <a:xfrm flipH="1">
                          <a:off x="0" y="0"/>
                          <a:ext cx="316523" cy="59191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DEB41" id="Straight Arrow Connector 25" o:spid="_x0000_s1026" type="#_x0000_t32" style="position:absolute;margin-left:207.95pt;margin-top:10.25pt;width:24.9pt;height:46.6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" strokecolor="red" strokeweight=".5pt">
                <v:stroke endarrow="block" joinstyle="miter"/>
              </v:shape>
            </w:pict>
          </mc:Fallback>
        </mc:AlternateContent>
      </w:r>
      <w:r w:rsidR="00D20169">
        <w:rPr>
          <w:noProof/>
          <w:lang w:eastAsia="en-US"/>
        </w:rPr>
        <mc:AlternateContent>
          <mc:Choice Requires="wps">
            <w:drawing>
              <wp:anchor distT="0" distB="0" distL="114300" distR="114300" simplePos="0" relativeHeight="251688960" behindDoc="0" locked="0" layoutInCell="1" allowOverlap="1" wp14:anchorId="433F5792" wp14:editId="700F4B50">
                <wp:simplePos x="0" y="0"/>
                <wp:positionH relativeFrom="column">
                  <wp:posOffset>2426335</wp:posOffset>
                </wp:positionH>
                <wp:positionV relativeFrom="paragraph">
                  <wp:posOffset>20483</wp:posOffset>
                </wp:positionV>
                <wp:extent cx="914400" cy="499322"/>
                <wp:effectExtent l="0" t="0" r="0" b="0"/>
                <wp:wrapNone/>
                <wp:docPr id="24" name="Text Box 24"/>
                <wp:cNvGraphicFramePr/>
                <a:graphic xmlns:a="http://schemas.openxmlformats.org/drawingml/2006/main">
                  <a:graphicData uri="http://schemas.microsoft.com/office/word/2010/wordprocessingShape">
                    <wps:wsp>
                      <wps:cNvSpPr txBox="1"/>
                      <wps:spPr>
                        <a:xfrm>
                          <a:off x="0" y="0"/>
                          <a:ext cx="914400" cy="4993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42" w:rsidRPr="00FC6242" w:rsidRDefault="00FC6242" w:rsidP="00AA7757">
                            <w:pPr>
                              <w:rPr>
                                <w:color w:val="FF0000"/>
                                <w:sz w:val="24"/>
                                <w:szCs w:val="24"/>
                              </w:rPr>
                            </w:pPr>
                            <w:r w:rsidRPr="00FC6242">
                              <w:rPr>
                                <w:color w:val="FF0000"/>
                                <w:sz w:val="24"/>
                                <w:szCs w:val="24"/>
                              </w:rPr>
                              <w:t>10uF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3F5792" id="Text Box 24" o:spid="_x0000_s1035" type="#_x0000_t202" style="position:absolute;left:0;text-align:left;margin-left:191.05pt;margin-top:1.6pt;width:1in;height:39.3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" filled="f" stroked="f" strokeweight=".5pt">
                <v:textbox>
                  <w:txbxContent>
                    <w:p w:rsidR="00FC6242" w:rsidRPr="00FC6242" w:rsidRDefault="00FC6242" w:rsidP="00AA7757">
                      <w:pPr>
                        <w:rPr>
                          <w:color w:val="FF0000"/>
                          <w:sz w:val="24"/>
                          <w:szCs w:val="24"/>
                        </w:rPr>
                      </w:pPr>
                      <w:r w:rsidRPr="00FC6242">
                        <w:rPr>
                          <w:color w:val="FF0000"/>
                          <w:sz w:val="24"/>
                          <w:szCs w:val="24"/>
                        </w:rPr>
                        <w:t>10uF</w:t>
                      </w:r>
                    </w:p>
                  </w:txbxContent>
                </v:textbox>
              </v:shape>
            </w:pict>
          </mc:Fallback>
        </mc:AlternateContent>
      </w:r>
      <w:r w:rsidR="00D20169">
        <w:rPr>
          <w:noProof/>
          <w:lang w:eastAsia="en-US"/>
        </w:rPr>
        <mc:AlternateContent>
          <mc:Choice Requires="wps">
            <w:drawing>
              <wp:anchor distT="0" distB="0" distL="114300" distR="114300" simplePos="0" relativeHeight="251695104" behindDoc="0" locked="0" layoutInCell="1" allowOverlap="1" wp14:anchorId="573CDA6D" wp14:editId="54947D89">
                <wp:simplePos x="0" y="0"/>
                <wp:positionH relativeFrom="column">
                  <wp:posOffset>2248535</wp:posOffset>
                </wp:positionH>
                <wp:positionV relativeFrom="paragraph">
                  <wp:posOffset>205577</wp:posOffset>
                </wp:positionV>
                <wp:extent cx="45085" cy="321945"/>
                <wp:effectExtent l="38100" t="0" r="69215" b="59055"/>
                <wp:wrapNone/>
                <wp:docPr id="28" name="Straight Arrow Connector 28"/>
                <wp:cNvGraphicFramePr/>
                <a:graphic xmlns:a="http://schemas.openxmlformats.org/drawingml/2006/main">
                  <a:graphicData uri="http://schemas.microsoft.com/office/word/2010/wordprocessingShape">
                    <wps:wsp>
                      <wps:cNvCnPr/>
                      <wps:spPr>
                        <a:xfrm>
                          <a:off x="0" y="0"/>
                          <a:ext cx="45085" cy="32194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94420F" id="Straight Arrow Connector 28" o:spid="_x0000_s1026" type="#_x0000_t32" style="position:absolute;margin-left:177.05pt;margin-top:16.2pt;width:3.55pt;height:25.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" strokecolor="red" strokeweight=".5pt">
                <v:stroke endarrow="block" joinstyle="miter"/>
              </v:shape>
            </w:pict>
          </mc:Fallback>
        </mc:AlternateContent>
      </w:r>
      <w:r w:rsidR="008033BE">
        <w:pict>
          <v:shape id="_x0000_i1027" type="#_x0000_t75" style="width:467.7pt;height:178.4pt">
            <v:imagedata r:id="rId14" o:title="808Drum3_bb_2" cropbottom="13638f"/>
          </v:shape>
        </w:pict>
      </w:r>
    </w:p>
    <w:p w:rsidR="00B44648" w:rsidRDefault="00AA7757" w:rsidP="00AA7757">
      <w:pPr>
        <w:pStyle w:val="ListParagraph"/>
        <w:numPr>
          <w:ilvl w:val="0"/>
          <w:numId w:val="14"/>
        </w:numPr>
      </w:pPr>
      <w:r>
        <w:t>Wire up the circuit as shown</w:t>
      </w:r>
    </w:p>
    <w:p w:rsidR="00FC6242" w:rsidRDefault="00D20169" w:rsidP="00AA7757">
      <w:pPr>
        <w:pStyle w:val="ListParagraph"/>
        <w:numPr>
          <w:ilvl w:val="0"/>
          <w:numId w:val="14"/>
        </w:numPr>
      </w:pPr>
      <w:r>
        <w:t>Check the polarity of C5: the ‘white stripe’ (minus) is on the left.</w:t>
      </w:r>
    </w:p>
    <w:p w:rsidR="00BC1209" w:rsidRDefault="00BA3FDE" w:rsidP="00BC1209">
      <w:pPr>
        <w:pStyle w:val="ListParagraph"/>
        <w:numPr>
          <w:ilvl w:val="0"/>
          <w:numId w:val="14"/>
        </w:numPr>
      </w:pPr>
      <w:r>
        <w:t>Do not yet connect the</w:t>
      </w:r>
      <w:r w:rsidR="00FC6242">
        <w:t xml:space="preserve"> input and output </w:t>
      </w:r>
      <w:r w:rsidR="00C132CB">
        <w:t>wires anywhere.</w:t>
      </w:r>
      <w:r>
        <w:t xml:space="preserve"> </w:t>
      </w:r>
    </w:p>
    <w:p w:rsidR="00FC6242" w:rsidRDefault="00FC6242" w:rsidP="00BC1209">
      <w:r>
        <w:t xml:space="preserve">Below is the schematic. The left section is the input, the right part is the output.  </w:t>
      </w:r>
    </w:p>
    <w:p w:rsidR="005B13A2" w:rsidRDefault="005B13A2" w:rsidP="00FC6242"/>
    <w:p w:rsidR="00FC6242" w:rsidRDefault="00BC1209" w:rsidP="00BA3FDE">
      <w:pPr>
        <w:jc w:val="center"/>
      </w:pPr>
      <w:r>
        <w:rPr>
          <w:noProof/>
          <w:lang w:eastAsia="en-US"/>
        </w:rPr>
        <mc:AlternateContent>
          <mc:Choice Requires="wps">
            <w:drawing>
              <wp:anchor distT="0" distB="0" distL="114300" distR="114300" simplePos="0" relativeHeight="251750400" behindDoc="0" locked="0" layoutInCell="1" allowOverlap="1" wp14:anchorId="17F4EE29" wp14:editId="2A615557">
                <wp:simplePos x="0" y="0"/>
                <wp:positionH relativeFrom="column">
                  <wp:posOffset>5469890</wp:posOffset>
                </wp:positionH>
                <wp:positionV relativeFrom="paragraph">
                  <wp:posOffset>1074892</wp:posOffset>
                </wp:positionV>
                <wp:extent cx="914400" cy="256032"/>
                <wp:effectExtent l="0" t="0" r="9525" b="0"/>
                <wp:wrapNone/>
                <wp:docPr id="55" name="Text Box 55"/>
                <wp:cNvGraphicFramePr/>
                <a:graphic xmlns:a="http://schemas.openxmlformats.org/drawingml/2006/main">
                  <a:graphicData uri="http://schemas.microsoft.com/office/word/2010/wordprocessingShape">
                    <wps:wsp>
                      <wps:cNvSpPr txBox="1"/>
                      <wps:spPr>
                        <a:xfrm>
                          <a:off x="0" y="0"/>
                          <a:ext cx="914400" cy="256032"/>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1209" w:rsidRPr="005B13A2" w:rsidRDefault="00EA0BEC">
                            <w:pPr>
                              <w:rPr>
                                <w:sz w:val="20"/>
                              </w:rPr>
                            </w:pPr>
                            <w:r>
                              <w:rPr>
                                <w:sz w:val="20"/>
                              </w:rPr>
                              <w:t>220</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F4EE29" id="Text Box 55" o:spid="_x0000_s1036" type="#_x0000_t202" style="position:absolute;left:0;text-align:left;margin-left:430.7pt;margin-top:84.65pt;width:1in;height:20.15pt;z-index:2517504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" fillcolor="white [3212]" stroked="f" strokeweight=".5pt">
                <v:textbox inset="0,0,0,0">
                  <w:txbxContent>
                    <w:p w:rsidR="00BC1209" w:rsidRPr="005B13A2" w:rsidRDefault="00EA0BEC">
                      <w:pPr>
                        <w:rPr>
                          <w:sz w:val="20"/>
                        </w:rPr>
                      </w:pPr>
                      <w:r>
                        <w:rPr>
                          <w:sz w:val="20"/>
                        </w:rPr>
                        <w:t>220</w:t>
                      </w:r>
                    </w:p>
                  </w:txbxContent>
                </v:textbox>
              </v:shape>
            </w:pict>
          </mc:Fallback>
        </mc:AlternateContent>
      </w:r>
      <w:r w:rsidR="008033BE">
        <w:pict>
          <v:shape id="_x0000_i1028" type="#_x0000_t75" style="width:467.7pt;height:131.25pt">
            <v:imagedata r:id="rId15" o:title="Bass-drum-808-simple (1)"/>
          </v:shape>
        </w:pict>
      </w:r>
    </w:p>
    <w:p w:rsidR="005B13A2" w:rsidRDefault="005B13A2">
      <w:pPr>
        <w:rPr>
          <w:b/>
        </w:rPr>
      </w:pPr>
    </w:p>
    <w:p w:rsidR="00BC1209" w:rsidRDefault="00BC1209">
      <w:pPr>
        <w:rPr>
          <w:rFonts w:asciiTheme="majorHAnsi" w:eastAsiaTheme="majorEastAsia" w:hAnsiTheme="majorHAnsi" w:cstheme="majorBidi"/>
          <w:b/>
          <w:bCs/>
          <w:color w:val="000000" w:themeColor="text1"/>
          <w:sz w:val="36"/>
          <w:szCs w:val="36"/>
        </w:rPr>
      </w:pPr>
    </w:p>
    <w:p w:rsidR="00EA0BEC" w:rsidRDefault="00EA0BEC">
      <w:pPr>
        <w:rPr>
          <w:rFonts w:asciiTheme="majorHAnsi" w:eastAsiaTheme="majorEastAsia" w:hAnsiTheme="majorHAnsi" w:cstheme="majorBidi"/>
          <w:b/>
          <w:bCs/>
          <w:color w:val="000000" w:themeColor="text1"/>
          <w:sz w:val="36"/>
          <w:szCs w:val="36"/>
        </w:rPr>
      </w:pPr>
      <w:r>
        <w:br w:type="page"/>
      </w:r>
    </w:p>
    <w:p w:rsidR="00BA3FDE" w:rsidRDefault="00BA3FDE" w:rsidP="00BA3FDE">
      <w:pPr>
        <w:pStyle w:val="Heading1"/>
        <w:numPr>
          <w:ilvl w:val="0"/>
          <w:numId w:val="0"/>
        </w:numPr>
      </w:pPr>
      <w:r>
        <w:lastRenderedPageBreak/>
        <w:t>Step 3: Basic drum</w:t>
      </w:r>
    </w:p>
    <w:p w:rsidR="00BA3FDE" w:rsidRDefault="00BA3FDE" w:rsidP="00BA3FDE">
      <w:r w:rsidRPr="00BA3FDE">
        <w:rPr>
          <w:noProof/>
          <w:lang w:eastAsia="en-US"/>
        </w:rPr>
        <mc:AlternateContent>
          <mc:Choice Requires="wps">
            <w:drawing>
              <wp:anchor distT="0" distB="0" distL="114300" distR="114300" simplePos="0" relativeHeight="251706368" behindDoc="0" locked="0" layoutInCell="1" allowOverlap="1" wp14:anchorId="73D64ADA" wp14:editId="7F027C3C">
                <wp:simplePos x="0" y="0"/>
                <wp:positionH relativeFrom="column">
                  <wp:posOffset>3074361</wp:posOffset>
                </wp:positionH>
                <wp:positionV relativeFrom="paragraph">
                  <wp:posOffset>403192</wp:posOffset>
                </wp:positionV>
                <wp:extent cx="914400" cy="547663"/>
                <wp:effectExtent l="0" t="0" r="0" b="5080"/>
                <wp:wrapNone/>
                <wp:docPr id="34" name="Text Box 34"/>
                <wp:cNvGraphicFramePr/>
                <a:graphic xmlns:a="http://schemas.openxmlformats.org/drawingml/2006/main">
                  <a:graphicData uri="http://schemas.microsoft.com/office/word/2010/wordprocessingShape">
                    <wps:wsp>
                      <wps:cNvSpPr txBox="1"/>
                      <wps:spPr>
                        <a:xfrm>
                          <a:off x="0" y="0"/>
                          <a:ext cx="914400" cy="547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3FDE" w:rsidRPr="00FC6242" w:rsidRDefault="00BA3FDE" w:rsidP="00BA3FDE">
                            <w:pPr>
                              <w:rPr>
                                <w:color w:val="FF0000"/>
                                <w:sz w:val="24"/>
                                <w:szCs w:val="24"/>
                              </w:rPr>
                            </w:pPr>
                            <w:r>
                              <w:rPr>
                                <w:color w:val="FF0000"/>
                                <w:sz w:val="24"/>
                                <w:szCs w:val="24"/>
                              </w:rPr>
                              <w:t>100nF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D64ADA" id="Text Box 34" o:spid="_x0000_s1037" type="#_x0000_t202" style="position:absolute;margin-left:242.1pt;margin-top:31.75pt;width:1in;height:43.1pt;z-index:251706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" filled="f" stroked="f" strokeweight=".5pt">
                <v:textbox>
                  <w:txbxContent>
                    <w:p w:rsidR="00BA3FDE" w:rsidRPr="00FC6242" w:rsidRDefault="00BA3FDE" w:rsidP="00BA3FDE">
                      <w:pPr>
                        <w:rPr>
                          <w:color w:val="FF0000"/>
                          <w:sz w:val="24"/>
                          <w:szCs w:val="24"/>
                        </w:rPr>
                      </w:pPr>
                      <w:r>
                        <w:rPr>
                          <w:color w:val="FF0000"/>
                          <w:sz w:val="24"/>
                          <w:szCs w:val="24"/>
                        </w:rPr>
                        <w:t>100nF</w:t>
                      </w:r>
                    </w:p>
                  </w:txbxContent>
                </v:textbox>
              </v:shape>
            </w:pict>
          </mc:Fallback>
        </mc:AlternateContent>
      </w:r>
      <w:r>
        <w:t xml:space="preserve">Now it’s time to make some drums! This is the heart of the circuit: a filter between the output and – input of the </w:t>
      </w:r>
      <w:proofErr w:type="spellStart"/>
      <w:r>
        <w:t>opamp</w:t>
      </w:r>
      <w:proofErr w:type="spellEnd"/>
      <w:r>
        <w:t>.</w:t>
      </w:r>
      <w:r w:rsidRPr="00BA3FDE">
        <w:rPr>
          <w:noProof/>
          <w:lang w:eastAsia="en-US"/>
        </w:rPr>
        <w:t xml:space="preserve"> </w:t>
      </w:r>
    </w:p>
    <w:p w:rsidR="00BA3FDE" w:rsidRDefault="00EA0BEC" w:rsidP="00BA3FDE">
      <w:r w:rsidRPr="00BA3FDE">
        <w:rPr>
          <w:noProof/>
          <w:lang w:eastAsia="en-US"/>
        </w:rPr>
        <mc:AlternateContent>
          <mc:Choice Requires="wps">
            <w:drawing>
              <wp:anchor distT="0" distB="0" distL="114300" distR="114300" simplePos="0" relativeHeight="251703296" behindDoc="0" locked="0" layoutInCell="1" allowOverlap="1" wp14:anchorId="3AB3B40B" wp14:editId="1B0EED81">
                <wp:simplePos x="0" y="0"/>
                <wp:positionH relativeFrom="column">
                  <wp:posOffset>3819778</wp:posOffset>
                </wp:positionH>
                <wp:positionV relativeFrom="paragraph">
                  <wp:posOffset>2126952</wp:posOffset>
                </wp:positionV>
                <wp:extent cx="914400" cy="49911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914400" cy="499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3FDE" w:rsidRPr="00FC6242" w:rsidRDefault="00BA3FDE" w:rsidP="00BA3FDE">
                            <w:pPr>
                              <w:rPr>
                                <w:color w:val="FF0000"/>
                                <w:sz w:val="24"/>
                                <w:szCs w:val="24"/>
                              </w:rPr>
                            </w:pPr>
                            <w:r w:rsidRPr="00FC6242">
                              <w:rPr>
                                <w:color w:val="FF0000"/>
                                <w:sz w:val="24"/>
                                <w:szCs w:val="24"/>
                              </w:rPr>
                              <w:t>10k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B3B40B" id="Text Box 32" o:spid="_x0000_s1038" type="#_x0000_t202" style="position:absolute;margin-left:300.75pt;margin-top:167.5pt;width:1in;height:39.3pt;z-index:251703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" filled="f" stroked="f" strokeweight=".5pt">
                <v:textbox>
                  <w:txbxContent>
                    <w:p w:rsidR="00BA3FDE" w:rsidRPr="00FC6242" w:rsidRDefault="00BA3FDE" w:rsidP="00BA3FDE">
                      <w:pPr>
                        <w:rPr>
                          <w:color w:val="FF0000"/>
                          <w:sz w:val="24"/>
                          <w:szCs w:val="24"/>
                        </w:rPr>
                      </w:pPr>
                      <w:r w:rsidRPr="00FC6242">
                        <w:rPr>
                          <w:color w:val="FF0000"/>
                          <w:sz w:val="24"/>
                          <w:szCs w:val="24"/>
                        </w:rPr>
                        <w:t>10k</w:t>
                      </w:r>
                    </w:p>
                  </w:txbxContent>
                </v:textbox>
              </v:shape>
            </w:pict>
          </mc:Fallback>
        </mc:AlternateContent>
      </w:r>
      <w:r w:rsidRPr="00BA3FDE">
        <w:rPr>
          <w:noProof/>
          <w:lang w:eastAsia="en-US"/>
        </w:rPr>
        <mc:AlternateContent>
          <mc:Choice Requires="wps">
            <w:drawing>
              <wp:anchor distT="0" distB="0" distL="114300" distR="114300" simplePos="0" relativeHeight="251718656" behindDoc="0" locked="0" layoutInCell="1" allowOverlap="1" wp14:anchorId="16FAF299" wp14:editId="3439A150">
                <wp:simplePos x="0" y="0"/>
                <wp:positionH relativeFrom="column">
                  <wp:posOffset>3338684</wp:posOffset>
                </wp:positionH>
                <wp:positionV relativeFrom="paragraph">
                  <wp:posOffset>1116330</wp:posOffset>
                </wp:positionV>
                <wp:extent cx="281354" cy="45719"/>
                <wp:effectExtent l="38100" t="38100" r="23495" b="88265"/>
                <wp:wrapNone/>
                <wp:docPr id="42" name="Straight Arrow Connector 42"/>
                <wp:cNvGraphicFramePr/>
                <a:graphic xmlns:a="http://schemas.openxmlformats.org/drawingml/2006/main">
                  <a:graphicData uri="http://schemas.microsoft.com/office/word/2010/wordprocessingShape">
                    <wps:wsp>
                      <wps:cNvCnPr/>
                      <wps:spPr>
                        <a:xfrm flipH="1">
                          <a:off x="0" y="0"/>
                          <a:ext cx="281354"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D674C" id="Straight Arrow Connector 42" o:spid="_x0000_s1026" type="#_x0000_t32" style="position:absolute;margin-left:262.9pt;margin-top:87.9pt;width:22.15pt;height:3.6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" strokecolor="red" strokeweight=".5pt">
                <v:stroke endarrow="block" joinstyle="miter"/>
              </v:shape>
            </w:pict>
          </mc:Fallback>
        </mc:AlternateContent>
      </w:r>
      <w:r w:rsidRPr="00BA3FDE">
        <w:rPr>
          <w:noProof/>
          <w:lang w:eastAsia="en-US"/>
        </w:rPr>
        <mc:AlternateContent>
          <mc:Choice Requires="wps">
            <w:drawing>
              <wp:anchor distT="0" distB="0" distL="114300" distR="114300" simplePos="0" relativeHeight="251716608" behindDoc="0" locked="0" layoutInCell="1" allowOverlap="1" wp14:anchorId="21EE49B7" wp14:editId="4D8EA82D">
                <wp:simplePos x="0" y="0"/>
                <wp:positionH relativeFrom="column">
                  <wp:posOffset>3562041</wp:posOffset>
                </wp:positionH>
                <wp:positionV relativeFrom="paragraph">
                  <wp:posOffset>949887</wp:posOffset>
                </wp:positionV>
                <wp:extent cx="914400" cy="49911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914400" cy="499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3FDE" w:rsidRPr="00FC6242" w:rsidRDefault="00BA3FDE" w:rsidP="00BA3FDE">
                            <w:pPr>
                              <w:rPr>
                                <w:color w:val="FF0000"/>
                                <w:sz w:val="24"/>
                                <w:szCs w:val="24"/>
                              </w:rPr>
                            </w:pPr>
                            <w:r>
                              <w:rPr>
                                <w:color w:val="FF0000"/>
                                <w:sz w:val="24"/>
                                <w:szCs w:val="24"/>
                              </w:rPr>
                              <w:t>220 Ohm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EE49B7" id="Text Box 41" o:spid="_x0000_s1039" type="#_x0000_t202" style="position:absolute;margin-left:280.5pt;margin-top:74.8pt;width:1in;height:39.3pt;z-index:251716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" filled="f" stroked="f" strokeweight=".5pt">
                <v:textbox>
                  <w:txbxContent>
                    <w:p w:rsidR="00BA3FDE" w:rsidRPr="00FC6242" w:rsidRDefault="00BA3FDE" w:rsidP="00BA3FDE">
                      <w:pPr>
                        <w:rPr>
                          <w:color w:val="FF0000"/>
                          <w:sz w:val="24"/>
                          <w:szCs w:val="24"/>
                        </w:rPr>
                      </w:pPr>
                      <w:r>
                        <w:rPr>
                          <w:color w:val="FF0000"/>
                          <w:sz w:val="24"/>
                          <w:szCs w:val="24"/>
                        </w:rPr>
                        <w:t>220 Ohm</w:t>
                      </w:r>
                    </w:p>
                  </w:txbxContent>
                </v:textbox>
              </v:shape>
            </w:pict>
          </mc:Fallback>
        </mc:AlternateContent>
      </w:r>
      <w:r w:rsidRPr="00BA3FDE">
        <w:rPr>
          <w:noProof/>
          <w:lang w:eastAsia="en-US"/>
        </w:rPr>
        <mc:AlternateContent>
          <mc:Choice Requires="wps">
            <w:drawing>
              <wp:anchor distT="0" distB="0" distL="114300" distR="114300" simplePos="0" relativeHeight="251714560" behindDoc="0" locked="0" layoutInCell="1" allowOverlap="1" wp14:anchorId="74D6B71D" wp14:editId="6C3BBB89">
                <wp:simplePos x="0" y="0"/>
                <wp:positionH relativeFrom="column">
                  <wp:posOffset>3406747</wp:posOffset>
                </wp:positionH>
                <wp:positionV relativeFrom="paragraph">
                  <wp:posOffset>678315</wp:posOffset>
                </wp:positionV>
                <wp:extent cx="239726" cy="223632"/>
                <wp:effectExtent l="38100" t="0" r="27305" b="62230"/>
                <wp:wrapNone/>
                <wp:docPr id="40" name="Straight Arrow Connector 40"/>
                <wp:cNvGraphicFramePr/>
                <a:graphic xmlns:a="http://schemas.openxmlformats.org/drawingml/2006/main">
                  <a:graphicData uri="http://schemas.microsoft.com/office/word/2010/wordprocessingShape">
                    <wps:wsp>
                      <wps:cNvCnPr/>
                      <wps:spPr>
                        <a:xfrm flipH="1">
                          <a:off x="0" y="0"/>
                          <a:ext cx="239726" cy="2236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631546" id="Straight Arrow Connector 40" o:spid="_x0000_s1026" type="#_x0000_t32" style="position:absolute;margin-left:268.25pt;margin-top:53.4pt;width:18.9pt;height:17.6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" strokecolor="red" strokeweight=".5pt">
                <v:stroke endarrow="block" joinstyle="miter"/>
              </v:shape>
            </w:pict>
          </mc:Fallback>
        </mc:AlternateContent>
      </w:r>
      <w:r w:rsidRPr="00BA3FDE">
        <w:rPr>
          <w:noProof/>
          <w:lang w:eastAsia="en-US"/>
        </w:rPr>
        <mc:AlternateContent>
          <mc:Choice Requires="wps">
            <w:drawing>
              <wp:anchor distT="0" distB="0" distL="114300" distR="114300" simplePos="0" relativeHeight="251712512" behindDoc="0" locked="0" layoutInCell="1" allowOverlap="1" wp14:anchorId="4A96551B" wp14:editId="044BBAAA">
                <wp:simplePos x="0" y="0"/>
                <wp:positionH relativeFrom="column">
                  <wp:posOffset>3549212</wp:posOffset>
                </wp:positionH>
                <wp:positionV relativeFrom="paragraph">
                  <wp:posOffset>448979</wp:posOffset>
                </wp:positionV>
                <wp:extent cx="914400" cy="49911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914400" cy="499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3FDE" w:rsidRPr="00FC6242" w:rsidRDefault="00BA3FDE" w:rsidP="00BA3FDE">
                            <w:pPr>
                              <w:rPr>
                                <w:color w:val="FF0000"/>
                                <w:sz w:val="24"/>
                                <w:szCs w:val="24"/>
                              </w:rPr>
                            </w:pPr>
                            <w:r w:rsidRPr="00FC6242">
                              <w:rPr>
                                <w:color w:val="FF0000"/>
                                <w:sz w:val="24"/>
                                <w:szCs w:val="24"/>
                              </w:rPr>
                              <w:t>1</w:t>
                            </w:r>
                            <w:r>
                              <w:rPr>
                                <w:color w:val="FF0000"/>
                                <w:sz w:val="24"/>
                                <w:szCs w:val="24"/>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96551B" id="Text Box 37" o:spid="_x0000_s1040" type="#_x0000_t202" style="position:absolute;margin-left:279.45pt;margin-top:35.35pt;width:1in;height:39.3pt;z-index:2517125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" filled="f" stroked="f" strokeweight=".5pt">
                <v:textbox>
                  <w:txbxContent>
                    <w:p w:rsidR="00BA3FDE" w:rsidRPr="00FC6242" w:rsidRDefault="00BA3FDE" w:rsidP="00BA3FDE">
                      <w:pPr>
                        <w:rPr>
                          <w:color w:val="FF0000"/>
                          <w:sz w:val="24"/>
                          <w:szCs w:val="24"/>
                        </w:rPr>
                      </w:pPr>
                      <w:r w:rsidRPr="00FC6242">
                        <w:rPr>
                          <w:color w:val="FF0000"/>
                          <w:sz w:val="24"/>
                          <w:szCs w:val="24"/>
                        </w:rPr>
                        <w:t>1</w:t>
                      </w:r>
                      <w:r>
                        <w:rPr>
                          <w:color w:val="FF0000"/>
                          <w:sz w:val="24"/>
                          <w:szCs w:val="24"/>
                        </w:rPr>
                        <w:t>M</w:t>
                      </w:r>
                    </w:p>
                  </w:txbxContent>
                </v:textbox>
              </v:shape>
            </w:pict>
          </mc:Fallback>
        </mc:AlternateContent>
      </w:r>
      <w:r w:rsidRPr="00BA3FDE">
        <w:rPr>
          <w:noProof/>
          <w:lang w:eastAsia="en-US"/>
        </w:rPr>
        <mc:AlternateContent>
          <mc:Choice Requires="wps">
            <w:drawing>
              <wp:anchor distT="0" distB="0" distL="114300" distR="114300" simplePos="0" relativeHeight="251710464" behindDoc="0" locked="0" layoutInCell="1" allowOverlap="1" wp14:anchorId="6844B4AB" wp14:editId="2ED3E4B4">
                <wp:simplePos x="0" y="0"/>
                <wp:positionH relativeFrom="column">
                  <wp:posOffset>3317240</wp:posOffset>
                </wp:positionH>
                <wp:positionV relativeFrom="paragraph">
                  <wp:posOffset>200025</wp:posOffset>
                </wp:positionV>
                <wp:extent cx="87630" cy="275590"/>
                <wp:effectExtent l="0" t="0" r="64770" b="48260"/>
                <wp:wrapNone/>
                <wp:docPr id="36" name="Straight Arrow Connector 36"/>
                <wp:cNvGraphicFramePr/>
                <a:graphic xmlns:a="http://schemas.openxmlformats.org/drawingml/2006/main">
                  <a:graphicData uri="http://schemas.microsoft.com/office/word/2010/wordprocessingShape">
                    <wps:wsp>
                      <wps:cNvCnPr/>
                      <wps:spPr>
                        <a:xfrm>
                          <a:off x="0" y="0"/>
                          <a:ext cx="87630" cy="2755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213238" id="Straight Arrow Connector 36" o:spid="_x0000_s1026" type="#_x0000_t32" style="position:absolute;margin-left:261.2pt;margin-top:15.75pt;width:6.9pt;height:21.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" strokecolor="red" strokeweight=".5pt">
                <v:stroke endarrow="block" joinstyle="miter"/>
              </v:shape>
            </w:pict>
          </mc:Fallback>
        </mc:AlternateContent>
      </w:r>
      <w:r w:rsidRPr="00BA3FDE">
        <w:rPr>
          <w:noProof/>
          <w:lang w:eastAsia="en-US"/>
        </w:rPr>
        <mc:AlternateContent>
          <mc:Choice Requires="wps">
            <w:drawing>
              <wp:anchor distT="0" distB="0" distL="114300" distR="114300" simplePos="0" relativeHeight="251708416" behindDoc="0" locked="0" layoutInCell="1" allowOverlap="1" wp14:anchorId="11F9AC67" wp14:editId="3257AB2F">
                <wp:simplePos x="0" y="0"/>
                <wp:positionH relativeFrom="column">
                  <wp:posOffset>3244541</wp:posOffset>
                </wp:positionH>
                <wp:positionV relativeFrom="paragraph">
                  <wp:posOffset>223487</wp:posOffset>
                </wp:positionV>
                <wp:extent cx="45719" cy="289160"/>
                <wp:effectExtent l="57150" t="0" r="50165" b="53975"/>
                <wp:wrapNone/>
                <wp:docPr id="35" name="Straight Arrow Connector 35"/>
                <wp:cNvGraphicFramePr/>
                <a:graphic xmlns:a="http://schemas.openxmlformats.org/drawingml/2006/main">
                  <a:graphicData uri="http://schemas.microsoft.com/office/word/2010/wordprocessingShape">
                    <wps:wsp>
                      <wps:cNvCnPr/>
                      <wps:spPr>
                        <a:xfrm flipH="1">
                          <a:off x="0" y="0"/>
                          <a:ext cx="45719" cy="2891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07DAD" id="Straight Arrow Connector 35" o:spid="_x0000_s1026" type="#_x0000_t32" style="position:absolute;margin-left:255.5pt;margin-top:17.6pt;width:3.6pt;height:22.7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" strokecolor="red" strokeweight=".5pt">
                <v:stroke endarrow="block" joinstyle="miter"/>
              </v:shape>
            </w:pict>
          </mc:Fallback>
        </mc:AlternateContent>
      </w:r>
      <w:r w:rsidR="002F1513">
        <w:pict>
          <v:shape id="_x0000_i1029" type="#_x0000_t75" style="width:467.7pt;height:209pt">
            <v:imagedata r:id="rId16" o:title="808Drum3_bb_3" cropbottom="4633f"/>
          </v:shape>
        </w:pict>
      </w:r>
    </w:p>
    <w:p w:rsidR="00A2262D" w:rsidRDefault="00F707FB" w:rsidP="00BA3FDE">
      <w:r>
        <w:rPr>
          <w:noProof/>
          <w:lang w:eastAsia="en-US"/>
        </w:rPr>
        <mc:AlternateContent>
          <mc:Choice Requires="wps">
            <w:drawing>
              <wp:anchor distT="0" distB="0" distL="114300" distR="114300" simplePos="0" relativeHeight="251736064" behindDoc="0" locked="0" layoutInCell="1" allowOverlap="1">
                <wp:simplePos x="0" y="0"/>
                <wp:positionH relativeFrom="margin">
                  <wp:align>center</wp:align>
                </wp:positionH>
                <wp:positionV relativeFrom="paragraph">
                  <wp:posOffset>294200</wp:posOffset>
                </wp:positionV>
                <wp:extent cx="6013646" cy="1676598"/>
                <wp:effectExtent l="0" t="0" r="6350" b="0"/>
                <wp:wrapNone/>
                <wp:docPr id="53" name="Rectangle 53"/>
                <wp:cNvGraphicFramePr/>
                <a:graphic xmlns:a="http://schemas.openxmlformats.org/drawingml/2006/main">
                  <a:graphicData uri="http://schemas.microsoft.com/office/word/2010/wordprocessingShape">
                    <wps:wsp>
                      <wps:cNvSpPr/>
                      <wps:spPr>
                        <a:xfrm>
                          <a:off x="0" y="0"/>
                          <a:ext cx="6013646" cy="1676598"/>
                        </a:xfrm>
                        <a:custGeom>
                          <a:avLst/>
                          <a:gdLst>
                            <a:gd name="connsiteX0" fmla="*/ 0 w 6013450"/>
                            <a:gd name="connsiteY0" fmla="*/ 0 h 1658620"/>
                            <a:gd name="connsiteX1" fmla="*/ 6013450 w 6013450"/>
                            <a:gd name="connsiteY1" fmla="*/ 0 h 1658620"/>
                            <a:gd name="connsiteX2" fmla="*/ 6013450 w 6013450"/>
                            <a:gd name="connsiteY2" fmla="*/ 1658620 h 1658620"/>
                            <a:gd name="connsiteX3" fmla="*/ 0 w 6013450"/>
                            <a:gd name="connsiteY3" fmla="*/ 1658620 h 1658620"/>
                            <a:gd name="connsiteX4" fmla="*/ 0 w 6013450"/>
                            <a:gd name="connsiteY4" fmla="*/ 0 h 1658620"/>
                            <a:gd name="connsiteX0" fmla="*/ 0 w 6013450"/>
                            <a:gd name="connsiteY0" fmla="*/ 0 h 1658620"/>
                            <a:gd name="connsiteX1" fmla="*/ 6013450 w 6013450"/>
                            <a:gd name="connsiteY1" fmla="*/ 0 h 1658620"/>
                            <a:gd name="connsiteX2" fmla="*/ 6013450 w 6013450"/>
                            <a:gd name="connsiteY2" fmla="*/ 1658620 h 1658620"/>
                            <a:gd name="connsiteX3" fmla="*/ 3446585 w 6013450"/>
                            <a:gd name="connsiteY3" fmla="*/ 1166447 h 1658620"/>
                            <a:gd name="connsiteX4" fmla="*/ 0 w 6013450"/>
                            <a:gd name="connsiteY4" fmla="*/ 1658620 h 1658620"/>
                            <a:gd name="connsiteX5" fmla="*/ 0 w 6013450"/>
                            <a:gd name="connsiteY5" fmla="*/ 0 h 1658620"/>
                            <a:gd name="connsiteX0" fmla="*/ 0 w 6013450"/>
                            <a:gd name="connsiteY0" fmla="*/ 0 h 1676400"/>
                            <a:gd name="connsiteX1" fmla="*/ 6013450 w 6013450"/>
                            <a:gd name="connsiteY1" fmla="*/ 0 h 1676400"/>
                            <a:gd name="connsiteX2" fmla="*/ 6013450 w 6013450"/>
                            <a:gd name="connsiteY2" fmla="*/ 1658620 h 1676400"/>
                            <a:gd name="connsiteX3" fmla="*/ 3446585 w 6013450"/>
                            <a:gd name="connsiteY3" fmla="*/ 1166447 h 1676400"/>
                            <a:gd name="connsiteX4" fmla="*/ 2198077 w 6013450"/>
                            <a:gd name="connsiteY4" fmla="*/ 1676400 h 1676400"/>
                            <a:gd name="connsiteX5" fmla="*/ 0 w 6013450"/>
                            <a:gd name="connsiteY5" fmla="*/ 1658620 h 1676400"/>
                            <a:gd name="connsiteX6" fmla="*/ 0 w 6013450"/>
                            <a:gd name="connsiteY6" fmla="*/ 0 h 1676400"/>
                            <a:gd name="connsiteX0" fmla="*/ 0 w 6013450"/>
                            <a:gd name="connsiteY0" fmla="*/ 0 h 1676400"/>
                            <a:gd name="connsiteX1" fmla="*/ 6013450 w 6013450"/>
                            <a:gd name="connsiteY1" fmla="*/ 0 h 1676400"/>
                            <a:gd name="connsiteX2" fmla="*/ 6013450 w 6013450"/>
                            <a:gd name="connsiteY2" fmla="*/ 1658620 h 1676400"/>
                            <a:gd name="connsiteX3" fmla="*/ 3446585 w 6013450"/>
                            <a:gd name="connsiteY3" fmla="*/ 1166447 h 1676400"/>
                            <a:gd name="connsiteX4" fmla="*/ 2198077 w 6013450"/>
                            <a:gd name="connsiteY4" fmla="*/ 1676400 h 1676400"/>
                            <a:gd name="connsiteX5" fmla="*/ 0 w 6013450"/>
                            <a:gd name="connsiteY5" fmla="*/ 1658620 h 1676400"/>
                            <a:gd name="connsiteX6" fmla="*/ 0 w 6013450"/>
                            <a:gd name="connsiteY6" fmla="*/ 0 h 1676400"/>
                            <a:gd name="connsiteX0" fmla="*/ 0 w 6013450"/>
                            <a:gd name="connsiteY0" fmla="*/ 0 h 1676400"/>
                            <a:gd name="connsiteX1" fmla="*/ 6013450 w 6013450"/>
                            <a:gd name="connsiteY1" fmla="*/ 0 h 1676400"/>
                            <a:gd name="connsiteX2" fmla="*/ 6013450 w 6013450"/>
                            <a:gd name="connsiteY2" fmla="*/ 1658620 h 1676400"/>
                            <a:gd name="connsiteX3" fmla="*/ 3446585 w 6013450"/>
                            <a:gd name="connsiteY3" fmla="*/ 1166447 h 1676400"/>
                            <a:gd name="connsiteX4" fmla="*/ 2198077 w 6013450"/>
                            <a:gd name="connsiteY4" fmla="*/ 1676400 h 1676400"/>
                            <a:gd name="connsiteX5" fmla="*/ 0 w 6013450"/>
                            <a:gd name="connsiteY5" fmla="*/ 1658620 h 1676400"/>
                            <a:gd name="connsiteX6" fmla="*/ 0 w 6013450"/>
                            <a:gd name="connsiteY6" fmla="*/ 0 h 1676400"/>
                            <a:gd name="connsiteX0" fmla="*/ 0 w 6013450"/>
                            <a:gd name="connsiteY0" fmla="*/ 0 h 1676400"/>
                            <a:gd name="connsiteX1" fmla="*/ 6013450 w 6013450"/>
                            <a:gd name="connsiteY1" fmla="*/ 0 h 1676400"/>
                            <a:gd name="connsiteX2" fmla="*/ 6013450 w 6013450"/>
                            <a:gd name="connsiteY2" fmla="*/ 1658620 h 1676400"/>
                            <a:gd name="connsiteX3" fmla="*/ 3446585 w 6013450"/>
                            <a:gd name="connsiteY3" fmla="*/ 1166447 h 1676400"/>
                            <a:gd name="connsiteX4" fmla="*/ 2198077 w 6013450"/>
                            <a:gd name="connsiteY4" fmla="*/ 1676400 h 1676400"/>
                            <a:gd name="connsiteX5" fmla="*/ 0 w 6013450"/>
                            <a:gd name="connsiteY5" fmla="*/ 1658620 h 1676400"/>
                            <a:gd name="connsiteX6" fmla="*/ 0 w 6013450"/>
                            <a:gd name="connsiteY6" fmla="*/ 0 h 1676400"/>
                            <a:gd name="connsiteX0" fmla="*/ 0 w 6013450"/>
                            <a:gd name="connsiteY0" fmla="*/ 0 h 1676400"/>
                            <a:gd name="connsiteX1" fmla="*/ 6013450 w 6013450"/>
                            <a:gd name="connsiteY1" fmla="*/ 0 h 1676400"/>
                            <a:gd name="connsiteX2" fmla="*/ 6013450 w 6013450"/>
                            <a:gd name="connsiteY2" fmla="*/ 1658620 h 1676400"/>
                            <a:gd name="connsiteX3" fmla="*/ 3651739 w 6013450"/>
                            <a:gd name="connsiteY3" fmla="*/ 1178170 h 1676400"/>
                            <a:gd name="connsiteX4" fmla="*/ 2198077 w 6013450"/>
                            <a:gd name="connsiteY4" fmla="*/ 1676400 h 1676400"/>
                            <a:gd name="connsiteX5" fmla="*/ 0 w 6013450"/>
                            <a:gd name="connsiteY5" fmla="*/ 1658620 h 1676400"/>
                            <a:gd name="connsiteX6" fmla="*/ 0 w 6013450"/>
                            <a:gd name="connsiteY6" fmla="*/ 0 h 1676400"/>
                            <a:gd name="connsiteX0" fmla="*/ 0 w 6013450"/>
                            <a:gd name="connsiteY0" fmla="*/ 0 h 1676400"/>
                            <a:gd name="connsiteX1" fmla="*/ 6013450 w 6013450"/>
                            <a:gd name="connsiteY1" fmla="*/ 0 h 1676400"/>
                            <a:gd name="connsiteX2" fmla="*/ 6013450 w 6013450"/>
                            <a:gd name="connsiteY2" fmla="*/ 1658620 h 1676400"/>
                            <a:gd name="connsiteX3" fmla="*/ 3651739 w 6013450"/>
                            <a:gd name="connsiteY3" fmla="*/ 1178170 h 1676400"/>
                            <a:gd name="connsiteX4" fmla="*/ 2198077 w 6013450"/>
                            <a:gd name="connsiteY4" fmla="*/ 1676400 h 1676400"/>
                            <a:gd name="connsiteX5" fmla="*/ 0 w 6013450"/>
                            <a:gd name="connsiteY5" fmla="*/ 1658620 h 1676400"/>
                            <a:gd name="connsiteX6" fmla="*/ 0 w 6013450"/>
                            <a:gd name="connsiteY6" fmla="*/ 0 h 1676400"/>
                            <a:gd name="connsiteX0" fmla="*/ 0 w 6013450"/>
                            <a:gd name="connsiteY0" fmla="*/ 0 h 1676400"/>
                            <a:gd name="connsiteX1" fmla="*/ 6013450 w 6013450"/>
                            <a:gd name="connsiteY1" fmla="*/ 0 h 1676400"/>
                            <a:gd name="connsiteX2" fmla="*/ 6013450 w 6013450"/>
                            <a:gd name="connsiteY2" fmla="*/ 1658620 h 1676400"/>
                            <a:gd name="connsiteX3" fmla="*/ 3651739 w 6013450"/>
                            <a:gd name="connsiteY3" fmla="*/ 1178170 h 1676400"/>
                            <a:gd name="connsiteX4" fmla="*/ 2672861 w 6013450"/>
                            <a:gd name="connsiteY4" fmla="*/ 720970 h 1676400"/>
                            <a:gd name="connsiteX5" fmla="*/ 2198077 w 6013450"/>
                            <a:gd name="connsiteY5" fmla="*/ 1676400 h 1676400"/>
                            <a:gd name="connsiteX6" fmla="*/ 0 w 6013450"/>
                            <a:gd name="connsiteY6" fmla="*/ 1658620 h 1676400"/>
                            <a:gd name="connsiteX7" fmla="*/ 0 w 6013450"/>
                            <a:gd name="connsiteY7" fmla="*/ 0 h 1676400"/>
                            <a:gd name="connsiteX0" fmla="*/ 0 w 6013450"/>
                            <a:gd name="connsiteY0" fmla="*/ 0 h 1676400"/>
                            <a:gd name="connsiteX1" fmla="*/ 6013450 w 6013450"/>
                            <a:gd name="connsiteY1" fmla="*/ 0 h 1676400"/>
                            <a:gd name="connsiteX2" fmla="*/ 6013450 w 6013450"/>
                            <a:gd name="connsiteY2" fmla="*/ 1658620 h 1676400"/>
                            <a:gd name="connsiteX3" fmla="*/ 3651739 w 6013450"/>
                            <a:gd name="connsiteY3" fmla="*/ 1178170 h 1676400"/>
                            <a:gd name="connsiteX4" fmla="*/ 2672861 w 6013450"/>
                            <a:gd name="connsiteY4" fmla="*/ 720970 h 1676400"/>
                            <a:gd name="connsiteX5" fmla="*/ 2198077 w 6013450"/>
                            <a:gd name="connsiteY5" fmla="*/ 1676400 h 1676400"/>
                            <a:gd name="connsiteX6" fmla="*/ 0 w 6013450"/>
                            <a:gd name="connsiteY6" fmla="*/ 1658620 h 1676400"/>
                            <a:gd name="connsiteX7" fmla="*/ 0 w 6013450"/>
                            <a:gd name="connsiteY7" fmla="*/ 0 h 1676400"/>
                            <a:gd name="connsiteX0" fmla="*/ 0 w 6013450"/>
                            <a:gd name="connsiteY0" fmla="*/ 0 h 1676400"/>
                            <a:gd name="connsiteX1" fmla="*/ 6013450 w 6013450"/>
                            <a:gd name="connsiteY1" fmla="*/ 0 h 1676400"/>
                            <a:gd name="connsiteX2" fmla="*/ 6013450 w 6013450"/>
                            <a:gd name="connsiteY2" fmla="*/ 1658620 h 1676400"/>
                            <a:gd name="connsiteX3" fmla="*/ 3651739 w 6013450"/>
                            <a:gd name="connsiteY3" fmla="*/ 1178170 h 1676400"/>
                            <a:gd name="connsiteX4" fmla="*/ 3018692 w 6013450"/>
                            <a:gd name="connsiteY4" fmla="*/ 691662 h 1676400"/>
                            <a:gd name="connsiteX5" fmla="*/ 2198077 w 6013450"/>
                            <a:gd name="connsiteY5" fmla="*/ 1676400 h 1676400"/>
                            <a:gd name="connsiteX6" fmla="*/ 0 w 6013450"/>
                            <a:gd name="connsiteY6" fmla="*/ 1658620 h 1676400"/>
                            <a:gd name="connsiteX7" fmla="*/ 0 w 6013450"/>
                            <a:gd name="connsiteY7" fmla="*/ 0 h 1676400"/>
                            <a:gd name="connsiteX0" fmla="*/ 0 w 6013450"/>
                            <a:gd name="connsiteY0" fmla="*/ 0 h 1676400"/>
                            <a:gd name="connsiteX1" fmla="*/ 6013450 w 6013450"/>
                            <a:gd name="connsiteY1" fmla="*/ 0 h 1676400"/>
                            <a:gd name="connsiteX2" fmla="*/ 6013450 w 6013450"/>
                            <a:gd name="connsiteY2" fmla="*/ 1658620 h 1676400"/>
                            <a:gd name="connsiteX3" fmla="*/ 3651739 w 6013450"/>
                            <a:gd name="connsiteY3" fmla="*/ 1178170 h 1676400"/>
                            <a:gd name="connsiteX4" fmla="*/ 3018692 w 6013450"/>
                            <a:gd name="connsiteY4" fmla="*/ 691662 h 1676400"/>
                            <a:gd name="connsiteX5" fmla="*/ 2198077 w 6013450"/>
                            <a:gd name="connsiteY5" fmla="*/ 1676400 h 1676400"/>
                            <a:gd name="connsiteX6" fmla="*/ 0 w 6013450"/>
                            <a:gd name="connsiteY6" fmla="*/ 1658620 h 1676400"/>
                            <a:gd name="connsiteX7" fmla="*/ 0 w 6013450"/>
                            <a:gd name="connsiteY7" fmla="*/ 0 h 1676400"/>
                            <a:gd name="connsiteX0" fmla="*/ 0 w 6013450"/>
                            <a:gd name="connsiteY0" fmla="*/ 0 h 1676400"/>
                            <a:gd name="connsiteX1" fmla="*/ 6013450 w 6013450"/>
                            <a:gd name="connsiteY1" fmla="*/ 0 h 1676400"/>
                            <a:gd name="connsiteX2" fmla="*/ 6013450 w 6013450"/>
                            <a:gd name="connsiteY2" fmla="*/ 1658620 h 1676400"/>
                            <a:gd name="connsiteX3" fmla="*/ 3651739 w 6013450"/>
                            <a:gd name="connsiteY3" fmla="*/ 1178170 h 1676400"/>
                            <a:gd name="connsiteX4" fmla="*/ 3018692 w 6013450"/>
                            <a:gd name="connsiteY4" fmla="*/ 691662 h 1676400"/>
                            <a:gd name="connsiteX5" fmla="*/ 2198077 w 6013450"/>
                            <a:gd name="connsiteY5" fmla="*/ 1676400 h 1676400"/>
                            <a:gd name="connsiteX6" fmla="*/ 0 w 6013450"/>
                            <a:gd name="connsiteY6" fmla="*/ 1658620 h 1676400"/>
                            <a:gd name="connsiteX7" fmla="*/ 0 w 6013450"/>
                            <a:gd name="connsiteY7" fmla="*/ 0 h 1676400"/>
                            <a:gd name="connsiteX0" fmla="*/ 0 w 6013450"/>
                            <a:gd name="connsiteY0" fmla="*/ 0 h 1676400"/>
                            <a:gd name="connsiteX1" fmla="*/ 6013450 w 6013450"/>
                            <a:gd name="connsiteY1" fmla="*/ 0 h 1676400"/>
                            <a:gd name="connsiteX2" fmla="*/ 6013450 w 6013450"/>
                            <a:gd name="connsiteY2" fmla="*/ 1658620 h 1676400"/>
                            <a:gd name="connsiteX3" fmla="*/ 3651739 w 6013450"/>
                            <a:gd name="connsiteY3" fmla="*/ 1178170 h 1676400"/>
                            <a:gd name="connsiteX4" fmla="*/ 3018692 w 6013450"/>
                            <a:gd name="connsiteY4" fmla="*/ 691662 h 1676400"/>
                            <a:gd name="connsiteX5" fmla="*/ 2198077 w 6013450"/>
                            <a:gd name="connsiteY5" fmla="*/ 1676400 h 1676400"/>
                            <a:gd name="connsiteX6" fmla="*/ 0 w 6013450"/>
                            <a:gd name="connsiteY6" fmla="*/ 1658620 h 1676400"/>
                            <a:gd name="connsiteX7" fmla="*/ 0 w 6013450"/>
                            <a:gd name="connsiteY7" fmla="*/ 0 h 1676400"/>
                            <a:gd name="connsiteX0" fmla="*/ 0 w 6013450"/>
                            <a:gd name="connsiteY0" fmla="*/ 0 h 1676400"/>
                            <a:gd name="connsiteX1" fmla="*/ 6013450 w 6013450"/>
                            <a:gd name="connsiteY1" fmla="*/ 0 h 1676400"/>
                            <a:gd name="connsiteX2" fmla="*/ 6013450 w 6013450"/>
                            <a:gd name="connsiteY2" fmla="*/ 1658620 h 1676400"/>
                            <a:gd name="connsiteX3" fmla="*/ 3651739 w 6013450"/>
                            <a:gd name="connsiteY3" fmla="*/ 1178170 h 1676400"/>
                            <a:gd name="connsiteX4" fmla="*/ 3018692 w 6013450"/>
                            <a:gd name="connsiteY4" fmla="*/ 691662 h 1676400"/>
                            <a:gd name="connsiteX5" fmla="*/ 2198077 w 6013450"/>
                            <a:gd name="connsiteY5" fmla="*/ 1676400 h 1676400"/>
                            <a:gd name="connsiteX6" fmla="*/ 0 w 6013450"/>
                            <a:gd name="connsiteY6" fmla="*/ 1658620 h 1676400"/>
                            <a:gd name="connsiteX7" fmla="*/ 0 w 6013450"/>
                            <a:gd name="connsiteY7" fmla="*/ 0 h 1676400"/>
                            <a:gd name="connsiteX0" fmla="*/ 0 w 6013450"/>
                            <a:gd name="connsiteY0" fmla="*/ 0 h 1733242"/>
                            <a:gd name="connsiteX1" fmla="*/ 6013450 w 6013450"/>
                            <a:gd name="connsiteY1" fmla="*/ 0 h 1733242"/>
                            <a:gd name="connsiteX2" fmla="*/ 6013450 w 6013450"/>
                            <a:gd name="connsiteY2" fmla="*/ 1658620 h 1733242"/>
                            <a:gd name="connsiteX3" fmla="*/ 3651739 w 6013450"/>
                            <a:gd name="connsiteY3" fmla="*/ 1178170 h 1733242"/>
                            <a:gd name="connsiteX4" fmla="*/ 3018692 w 6013450"/>
                            <a:gd name="connsiteY4" fmla="*/ 691662 h 1733242"/>
                            <a:gd name="connsiteX5" fmla="*/ 2198077 w 6013450"/>
                            <a:gd name="connsiteY5" fmla="*/ 1676400 h 1733242"/>
                            <a:gd name="connsiteX6" fmla="*/ 0 w 6013450"/>
                            <a:gd name="connsiteY6" fmla="*/ 1658620 h 1733242"/>
                            <a:gd name="connsiteX7" fmla="*/ 0 w 6013450"/>
                            <a:gd name="connsiteY7" fmla="*/ 0 h 1733242"/>
                            <a:gd name="connsiteX0" fmla="*/ 0 w 6013450"/>
                            <a:gd name="connsiteY0" fmla="*/ 0 h 1676400"/>
                            <a:gd name="connsiteX1" fmla="*/ 6013450 w 6013450"/>
                            <a:gd name="connsiteY1" fmla="*/ 0 h 1676400"/>
                            <a:gd name="connsiteX2" fmla="*/ 5960696 w 6013450"/>
                            <a:gd name="connsiteY2" fmla="*/ 1582406 h 1676400"/>
                            <a:gd name="connsiteX3" fmla="*/ 3651739 w 6013450"/>
                            <a:gd name="connsiteY3" fmla="*/ 1178170 h 1676400"/>
                            <a:gd name="connsiteX4" fmla="*/ 3018692 w 6013450"/>
                            <a:gd name="connsiteY4" fmla="*/ 691662 h 1676400"/>
                            <a:gd name="connsiteX5" fmla="*/ 2198077 w 6013450"/>
                            <a:gd name="connsiteY5" fmla="*/ 1676400 h 1676400"/>
                            <a:gd name="connsiteX6" fmla="*/ 0 w 6013450"/>
                            <a:gd name="connsiteY6" fmla="*/ 1658620 h 1676400"/>
                            <a:gd name="connsiteX7" fmla="*/ 0 w 6013450"/>
                            <a:gd name="connsiteY7" fmla="*/ 0 h 1676400"/>
                            <a:gd name="connsiteX0" fmla="*/ 0 w 6013450"/>
                            <a:gd name="connsiteY0" fmla="*/ 0 h 1676400"/>
                            <a:gd name="connsiteX1" fmla="*/ 6013450 w 6013450"/>
                            <a:gd name="connsiteY1" fmla="*/ 0 h 1676400"/>
                            <a:gd name="connsiteX2" fmla="*/ 5960696 w 6013450"/>
                            <a:gd name="connsiteY2" fmla="*/ 1582406 h 1676400"/>
                            <a:gd name="connsiteX3" fmla="*/ 4284784 w 6013450"/>
                            <a:gd name="connsiteY3" fmla="*/ 703385 h 1676400"/>
                            <a:gd name="connsiteX4" fmla="*/ 3651739 w 6013450"/>
                            <a:gd name="connsiteY4" fmla="*/ 1178170 h 1676400"/>
                            <a:gd name="connsiteX5" fmla="*/ 3018692 w 6013450"/>
                            <a:gd name="connsiteY5" fmla="*/ 691662 h 1676400"/>
                            <a:gd name="connsiteX6" fmla="*/ 2198077 w 6013450"/>
                            <a:gd name="connsiteY6" fmla="*/ 1676400 h 1676400"/>
                            <a:gd name="connsiteX7" fmla="*/ 0 w 6013450"/>
                            <a:gd name="connsiteY7" fmla="*/ 1658620 h 1676400"/>
                            <a:gd name="connsiteX8" fmla="*/ 0 w 6013450"/>
                            <a:gd name="connsiteY8" fmla="*/ 0 h 1676400"/>
                            <a:gd name="connsiteX0" fmla="*/ 0 w 6013450"/>
                            <a:gd name="connsiteY0" fmla="*/ 0 h 1676400"/>
                            <a:gd name="connsiteX1" fmla="*/ 6013450 w 6013450"/>
                            <a:gd name="connsiteY1" fmla="*/ 0 h 1676400"/>
                            <a:gd name="connsiteX2" fmla="*/ 5960696 w 6013450"/>
                            <a:gd name="connsiteY2" fmla="*/ 1582406 h 1676400"/>
                            <a:gd name="connsiteX3" fmla="*/ 4284784 w 6013450"/>
                            <a:gd name="connsiteY3" fmla="*/ 703385 h 1676400"/>
                            <a:gd name="connsiteX4" fmla="*/ 3651739 w 6013450"/>
                            <a:gd name="connsiteY4" fmla="*/ 1178170 h 1676400"/>
                            <a:gd name="connsiteX5" fmla="*/ 3018692 w 6013450"/>
                            <a:gd name="connsiteY5" fmla="*/ 691662 h 1676400"/>
                            <a:gd name="connsiteX6" fmla="*/ 2198077 w 6013450"/>
                            <a:gd name="connsiteY6" fmla="*/ 1676400 h 1676400"/>
                            <a:gd name="connsiteX7" fmla="*/ 0 w 6013450"/>
                            <a:gd name="connsiteY7" fmla="*/ 1658620 h 1676400"/>
                            <a:gd name="connsiteX8" fmla="*/ 0 w 6013450"/>
                            <a:gd name="connsiteY8" fmla="*/ 0 h 1676400"/>
                            <a:gd name="connsiteX0" fmla="*/ 0 w 6013450"/>
                            <a:gd name="connsiteY0" fmla="*/ 0 h 1676400"/>
                            <a:gd name="connsiteX1" fmla="*/ 6013450 w 6013450"/>
                            <a:gd name="connsiteY1" fmla="*/ 0 h 1676400"/>
                            <a:gd name="connsiteX2" fmla="*/ 5960696 w 6013450"/>
                            <a:gd name="connsiteY2" fmla="*/ 1582406 h 1676400"/>
                            <a:gd name="connsiteX3" fmla="*/ 4284784 w 6013450"/>
                            <a:gd name="connsiteY3" fmla="*/ 703385 h 1676400"/>
                            <a:gd name="connsiteX4" fmla="*/ 3651739 w 6013450"/>
                            <a:gd name="connsiteY4" fmla="*/ 1178170 h 1676400"/>
                            <a:gd name="connsiteX5" fmla="*/ 3018692 w 6013450"/>
                            <a:gd name="connsiteY5" fmla="*/ 691662 h 1676400"/>
                            <a:gd name="connsiteX6" fmla="*/ 2198077 w 6013450"/>
                            <a:gd name="connsiteY6" fmla="*/ 1676400 h 1676400"/>
                            <a:gd name="connsiteX7" fmla="*/ 0 w 6013450"/>
                            <a:gd name="connsiteY7" fmla="*/ 1658620 h 1676400"/>
                            <a:gd name="connsiteX8" fmla="*/ 0 w 6013450"/>
                            <a:gd name="connsiteY8" fmla="*/ 0 h 1676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13450" h="1676400">
                              <a:moveTo>
                                <a:pt x="0" y="0"/>
                              </a:moveTo>
                              <a:lnTo>
                                <a:pt x="6013450" y="0"/>
                              </a:lnTo>
                              <a:lnTo>
                                <a:pt x="5960696" y="1582406"/>
                              </a:lnTo>
                              <a:cubicBezTo>
                                <a:pt x="5674539" y="1713314"/>
                                <a:pt x="4698918" y="1796527"/>
                                <a:pt x="4284784" y="703385"/>
                              </a:cubicBezTo>
                              <a:cubicBezTo>
                                <a:pt x="3905819" y="718073"/>
                                <a:pt x="3864708" y="1193801"/>
                                <a:pt x="3651739" y="1178170"/>
                              </a:cubicBezTo>
                              <a:cubicBezTo>
                                <a:pt x="3066644" y="1139126"/>
                                <a:pt x="3038231" y="1188916"/>
                                <a:pt x="3018692" y="691662"/>
                              </a:cubicBezTo>
                              <a:cubicBezTo>
                                <a:pt x="2237153" y="721946"/>
                                <a:pt x="2773484" y="1666664"/>
                                <a:pt x="2198077" y="1676400"/>
                              </a:cubicBezTo>
                              <a:lnTo>
                                <a:pt x="0" y="1658620"/>
                              </a:lnTo>
                              <a:lnTo>
                                <a:pt x="0" y="0"/>
                              </a:lnTo>
                              <a:close/>
                            </a:path>
                          </a:pathLst>
                        </a:custGeom>
                        <a:solidFill>
                          <a:srgbClr val="FFFF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5B356" id="Rectangle 53" o:spid="_x0000_s1026" style="position:absolute;margin-left:0;margin-top:23.15pt;width:473.5pt;height:132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6013450,167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" path="m,l6013450,r-52754,1582406c5674539,1713314,4698918,1796527,4284784,703385v-378965,14688,-420076,490416,-633045,474785c3066644,1139126,3038231,1188916,3018692,691662v-781539,30284,-245208,975002,-820615,984738l,1658620,,xe" stroked="f" strokeweight="1pt">
                <v:fill opacity="32896f"/>
                <v:stroke joinstyle="miter"/>
                <v:path arrowok="t" o:connecttype="custom" o:connectlocs="0,0;6013646,0;5960890,1582593;4284924,703468;3651858,1178309;3018790,691744;2198149,1676598;0,1658816;0,0" o:connectangles="0,0,0,0,0,0,0,0,0"/>
                <w10:wrap anchorx="margin"/>
              </v:shape>
            </w:pict>
          </mc:Fallback>
        </mc:AlternateContent>
      </w:r>
      <w:r w:rsidR="00A2262D">
        <w:t>Here is the schematic. Note that one leg of the potentiometer goes to 4.5V (</w:t>
      </w:r>
      <w:proofErr w:type="spellStart"/>
      <w:r w:rsidR="00A2262D">
        <w:t>Vref</w:t>
      </w:r>
      <w:proofErr w:type="spellEnd"/>
      <w:r w:rsidR="00A2262D">
        <w:t>):</w:t>
      </w:r>
    </w:p>
    <w:p w:rsidR="00A2262D" w:rsidRDefault="00EA0BEC" w:rsidP="002F1513">
      <w:pPr>
        <w:jc w:val="center"/>
      </w:pPr>
      <w:r>
        <w:rPr>
          <w:noProof/>
          <w:lang w:eastAsia="en-US"/>
        </w:rPr>
        <mc:AlternateContent>
          <mc:Choice Requires="wps">
            <w:drawing>
              <wp:anchor distT="0" distB="0" distL="114300" distR="114300" simplePos="0" relativeHeight="251760640" behindDoc="0" locked="0" layoutInCell="1" allowOverlap="1" wp14:anchorId="7DFD6644" wp14:editId="7D493CA7">
                <wp:simplePos x="0" y="0"/>
                <wp:positionH relativeFrom="column">
                  <wp:posOffset>5469255</wp:posOffset>
                </wp:positionH>
                <wp:positionV relativeFrom="paragraph">
                  <wp:posOffset>1083473</wp:posOffset>
                </wp:positionV>
                <wp:extent cx="914400" cy="256032"/>
                <wp:effectExtent l="0" t="0" r="9525" b="0"/>
                <wp:wrapNone/>
                <wp:docPr id="43" name="Text Box 43"/>
                <wp:cNvGraphicFramePr/>
                <a:graphic xmlns:a="http://schemas.openxmlformats.org/drawingml/2006/main">
                  <a:graphicData uri="http://schemas.microsoft.com/office/word/2010/wordprocessingShape">
                    <wps:wsp>
                      <wps:cNvSpPr txBox="1"/>
                      <wps:spPr>
                        <a:xfrm>
                          <a:off x="0" y="0"/>
                          <a:ext cx="914400" cy="256032"/>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BEC" w:rsidRPr="00EA0BEC" w:rsidRDefault="00EA0BEC" w:rsidP="00EA0BEC">
                            <w:pPr>
                              <w:rPr>
                                <w:color w:val="808080" w:themeColor="background1" w:themeShade="80"/>
                                <w:sz w:val="20"/>
                              </w:rPr>
                            </w:pPr>
                            <w:r w:rsidRPr="00EA0BEC">
                              <w:rPr>
                                <w:color w:val="808080" w:themeColor="background1" w:themeShade="80"/>
                                <w:sz w:val="20"/>
                              </w:rPr>
                              <w:t>220</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FD6644" id="Text Box 43" o:spid="_x0000_s1041" type="#_x0000_t202" style="position:absolute;margin-left:430.65pt;margin-top:85.3pt;width:1in;height:20.15pt;z-index:251760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" fillcolor="white [3212]" stroked="f" strokeweight=".5pt">
                <v:textbox inset="0,0,0,0">
                  <w:txbxContent>
                    <w:p w:rsidR="00EA0BEC" w:rsidRPr="00EA0BEC" w:rsidRDefault="00EA0BEC" w:rsidP="00EA0BEC">
                      <w:pPr>
                        <w:rPr>
                          <w:color w:val="808080" w:themeColor="background1" w:themeShade="80"/>
                          <w:sz w:val="20"/>
                        </w:rPr>
                      </w:pPr>
                      <w:r w:rsidRPr="00EA0BEC">
                        <w:rPr>
                          <w:color w:val="808080" w:themeColor="background1" w:themeShade="80"/>
                          <w:sz w:val="20"/>
                        </w:rPr>
                        <w:t>220</w:t>
                      </w:r>
                    </w:p>
                  </w:txbxContent>
                </v:textbox>
              </v:shape>
            </w:pict>
          </mc:Fallback>
        </mc:AlternateContent>
      </w:r>
      <w:r w:rsidR="002F1513">
        <w:pict>
          <v:shape id="_x0000_i1030" type="#_x0000_t75" style="width:422.45pt;height:218.55pt">
            <v:imagedata r:id="rId17" o:title="Bass-drum-808-simple (2)"/>
          </v:shape>
        </w:pict>
      </w:r>
    </w:p>
    <w:p w:rsidR="002F1513" w:rsidRDefault="00A2262D">
      <w:pPr>
        <w:rPr>
          <w:b/>
        </w:rPr>
      </w:pPr>
      <w:r>
        <w:t>Now connect the output to a</w:t>
      </w:r>
      <w:r w:rsidR="00EA0BEC">
        <w:t>n amplifier and</w:t>
      </w:r>
      <w:r>
        <w:t xml:space="preserve"> loudspeaker</w:t>
      </w:r>
      <w:r w:rsidR="00C132CB">
        <w:t>, and plug in the battery</w:t>
      </w:r>
      <w:r>
        <w:t xml:space="preserve">. To kick the drum, </w:t>
      </w:r>
      <w:r w:rsidR="00CE374E">
        <w:t>touch the input wires (purple &amp; blue) together.</w:t>
      </w:r>
      <w:r>
        <w:t xml:space="preserve"> You should hear a short drum sound, and the frequency knob changes it from very low frequency (inaudible) to kind of a ‘tom’ sound.</w:t>
      </w:r>
      <w:r w:rsidR="00C132CB">
        <w:br/>
      </w:r>
      <w:r w:rsidR="00C132CB">
        <w:rPr>
          <w:b/>
        </w:rPr>
        <w:t>If you are connecting this at home, read the connection tips at the end of the document first!</w:t>
      </w:r>
    </w:p>
    <w:p w:rsidR="00A2262D" w:rsidRDefault="002F1513">
      <w:r>
        <w:rPr>
          <w:b/>
        </w:rPr>
        <w:t xml:space="preserve">Tip: </w:t>
      </w:r>
      <w:r>
        <w:t xml:space="preserve">If you hear a continuous tone or noise, try adding an extra 100nF capacitor between the </w:t>
      </w:r>
      <w:proofErr w:type="spellStart"/>
      <w:r>
        <w:t>opamp</w:t>
      </w:r>
      <w:proofErr w:type="spellEnd"/>
      <w:r>
        <w:t xml:space="preserve"> ‘+’ and ‘-</w:t>
      </w:r>
      <w:proofErr w:type="gramStart"/>
      <w:r>
        <w:t>‘ power</w:t>
      </w:r>
      <w:proofErr w:type="gramEnd"/>
      <w:r>
        <w:t xml:space="preserve"> pins (pin 4 and pin 8). Also make the wires added in this step as short as poss</w:t>
      </w:r>
      <w:bookmarkStart w:id="0" w:name="_GoBack"/>
      <w:bookmarkEnd w:id="0"/>
      <w:r>
        <w:t>ible.</w:t>
      </w:r>
    </w:p>
    <w:p w:rsidR="00A2262D" w:rsidRDefault="00A2262D" w:rsidP="00A2262D">
      <w:pPr>
        <w:pStyle w:val="Heading1"/>
        <w:numPr>
          <w:ilvl w:val="0"/>
          <w:numId w:val="0"/>
        </w:numPr>
      </w:pPr>
      <w:r>
        <w:lastRenderedPageBreak/>
        <w:t xml:space="preserve">Step 4: </w:t>
      </w:r>
      <w:r w:rsidR="008216D1">
        <w:t>D</w:t>
      </w:r>
      <w:r>
        <w:t>ecay time</w:t>
      </w:r>
    </w:p>
    <w:p w:rsidR="00A2262D" w:rsidRDefault="00A2262D" w:rsidP="00A2262D">
      <w:r>
        <w:t>The final addition is to make a variable decay time with a second potentiometer:</w:t>
      </w:r>
    </w:p>
    <w:p w:rsidR="008216D1" w:rsidRDefault="00EA0BEC" w:rsidP="00A2262D">
      <w:r w:rsidRPr="00A2262D">
        <w:rPr>
          <w:noProof/>
          <w:lang w:eastAsia="en-US"/>
        </w:rPr>
        <mc:AlternateContent>
          <mc:Choice Requires="wps">
            <w:drawing>
              <wp:anchor distT="0" distB="0" distL="114300" distR="114300" simplePos="0" relativeHeight="251732992" behindDoc="0" locked="0" layoutInCell="1" allowOverlap="1" wp14:anchorId="115E6E41" wp14:editId="6EB86729">
                <wp:simplePos x="0" y="0"/>
                <wp:positionH relativeFrom="column">
                  <wp:posOffset>4183217</wp:posOffset>
                </wp:positionH>
                <wp:positionV relativeFrom="paragraph">
                  <wp:posOffset>1117600</wp:posOffset>
                </wp:positionV>
                <wp:extent cx="234315" cy="45085"/>
                <wp:effectExtent l="38100" t="38100" r="13335" b="88265"/>
                <wp:wrapNone/>
                <wp:docPr id="51" name="Straight Arrow Connector 51"/>
                <wp:cNvGraphicFramePr/>
                <a:graphic xmlns:a="http://schemas.openxmlformats.org/drawingml/2006/main">
                  <a:graphicData uri="http://schemas.microsoft.com/office/word/2010/wordprocessingShape">
                    <wps:wsp>
                      <wps:cNvCnPr/>
                      <wps:spPr>
                        <a:xfrm flipH="1">
                          <a:off x="0" y="0"/>
                          <a:ext cx="234315" cy="4508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D43EA" id="Straight Arrow Connector 51" o:spid="_x0000_s1026" type="#_x0000_t32" style="position:absolute;margin-left:329.4pt;margin-top:88pt;width:18.45pt;height:3.5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" strokecolor="red" strokeweight=".5pt">
                <v:stroke endarrow="block" joinstyle="miter"/>
              </v:shape>
            </w:pict>
          </mc:Fallback>
        </mc:AlternateContent>
      </w:r>
      <w:r>
        <w:rPr>
          <w:noProof/>
          <w:lang w:eastAsia="en-US"/>
        </w:rPr>
        <mc:AlternateContent>
          <mc:Choice Requires="wps">
            <w:drawing>
              <wp:anchor distT="0" distB="0" distL="114300" distR="114300" simplePos="0" relativeHeight="251737088" behindDoc="0" locked="0" layoutInCell="1" allowOverlap="1" wp14:anchorId="2CB9F641" wp14:editId="7528F4DA">
                <wp:simplePos x="0" y="0"/>
                <wp:positionH relativeFrom="margin">
                  <wp:align>center</wp:align>
                </wp:positionH>
                <wp:positionV relativeFrom="paragraph">
                  <wp:posOffset>2865154</wp:posOffset>
                </wp:positionV>
                <wp:extent cx="5586046" cy="2819400"/>
                <wp:effectExtent l="0" t="0" r="0" b="0"/>
                <wp:wrapNone/>
                <wp:docPr id="54" name="Rectangle 54"/>
                <wp:cNvGraphicFramePr/>
                <a:graphic xmlns:a="http://schemas.openxmlformats.org/drawingml/2006/main">
                  <a:graphicData uri="http://schemas.microsoft.com/office/word/2010/wordprocessingShape">
                    <wps:wsp>
                      <wps:cNvSpPr/>
                      <wps:spPr>
                        <a:xfrm>
                          <a:off x="0" y="0"/>
                          <a:ext cx="5586046" cy="2819400"/>
                        </a:xfrm>
                        <a:prstGeom prst="rect">
                          <a:avLst/>
                        </a:prstGeom>
                        <a:solidFill>
                          <a:srgbClr val="FFFF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4E1EC6" id="Rectangle 54" o:spid="_x0000_s1026" style="position:absolute;margin-left:0;margin-top:225.6pt;width:439.85pt;height:222pt;z-index:2517370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" stroked="f" strokeweight="1pt">
                <v:fill opacity="32896f"/>
                <w10:wrap anchorx="margin"/>
              </v:rect>
            </w:pict>
          </mc:Fallback>
        </mc:AlternateContent>
      </w:r>
      <w:r w:rsidRPr="00A2262D">
        <w:rPr>
          <w:noProof/>
          <w:lang w:eastAsia="en-US"/>
        </w:rPr>
        <mc:AlternateContent>
          <mc:Choice Requires="wps">
            <w:drawing>
              <wp:anchor distT="0" distB="0" distL="114300" distR="114300" simplePos="0" relativeHeight="251735040" behindDoc="0" locked="0" layoutInCell="1" allowOverlap="1" wp14:anchorId="3F4635D9" wp14:editId="038C99FB">
                <wp:simplePos x="0" y="0"/>
                <wp:positionH relativeFrom="margin">
                  <wp:posOffset>4615652</wp:posOffset>
                </wp:positionH>
                <wp:positionV relativeFrom="paragraph">
                  <wp:posOffset>2267821</wp:posOffset>
                </wp:positionV>
                <wp:extent cx="914400" cy="49911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914400" cy="499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16D1" w:rsidRPr="00FC6242" w:rsidRDefault="008216D1" w:rsidP="00A2262D">
                            <w:pPr>
                              <w:rPr>
                                <w:color w:val="FF0000"/>
                                <w:sz w:val="24"/>
                                <w:szCs w:val="24"/>
                              </w:rPr>
                            </w:pPr>
                            <w:r>
                              <w:rPr>
                                <w:color w:val="FF0000"/>
                                <w:sz w:val="24"/>
                                <w:szCs w:val="24"/>
                              </w:rPr>
                              <w:t>100k (or 1M)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4635D9" id="Text Box 52" o:spid="_x0000_s1042" type="#_x0000_t202" style="position:absolute;margin-left:363.45pt;margin-top:178.55pt;width:1in;height:39.3pt;z-index:2517350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" filled="f" stroked="f" strokeweight=".5pt">
                <v:textbox>
                  <w:txbxContent>
                    <w:p w:rsidR="008216D1" w:rsidRPr="00FC6242" w:rsidRDefault="008216D1" w:rsidP="00A2262D">
                      <w:pPr>
                        <w:rPr>
                          <w:color w:val="FF0000"/>
                          <w:sz w:val="24"/>
                          <w:szCs w:val="24"/>
                        </w:rPr>
                      </w:pPr>
                      <w:r>
                        <w:rPr>
                          <w:color w:val="FF0000"/>
                          <w:sz w:val="24"/>
                          <w:szCs w:val="24"/>
                        </w:rPr>
                        <w:t>100k (or 1M)</w:t>
                      </w:r>
                    </w:p>
                  </w:txbxContent>
                </v:textbox>
                <w10:wrap anchorx="margin"/>
              </v:shape>
            </w:pict>
          </mc:Fallback>
        </mc:AlternateContent>
      </w:r>
      <w:r w:rsidRPr="00A2262D">
        <w:rPr>
          <w:noProof/>
          <w:lang w:eastAsia="en-US"/>
        </w:rPr>
        <mc:AlternateContent>
          <mc:Choice Requires="wps">
            <w:drawing>
              <wp:anchor distT="0" distB="0" distL="114300" distR="114300" simplePos="0" relativeHeight="251730944" behindDoc="0" locked="0" layoutInCell="1" allowOverlap="1" wp14:anchorId="43FBE4FC" wp14:editId="318C773B">
                <wp:simplePos x="0" y="0"/>
                <wp:positionH relativeFrom="column">
                  <wp:posOffset>4345305</wp:posOffset>
                </wp:positionH>
                <wp:positionV relativeFrom="paragraph">
                  <wp:posOffset>974725</wp:posOffset>
                </wp:positionV>
                <wp:extent cx="914400" cy="49911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914400" cy="499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262D" w:rsidRPr="00FC6242" w:rsidRDefault="008216D1" w:rsidP="00A2262D">
                            <w:pPr>
                              <w:rPr>
                                <w:color w:val="FF0000"/>
                                <w:sz w:val="24"/>
                                <w:szCs w:val="24"/>
                              </w:rPr>
                            </w:pPr>
                            <w:r>
                              <w:rPr>
                                <w:color w:val="FF0000"/>
                                <w:sz w:val="24"/>
                                <w:szCs w:val="24"/>
                              </w:rPr>
                              <w:t>4</w:t>
                            </w:r>
                            <w:r w:rsidR="00A2262D">
                              <w:rPr>
                                <w:color w:val="FF0000"/>
                                <w:sz w:val="24"/>
                                <w:szCs w:val="24"/>
                              </w:rPr>
                              <w:t>7k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FBE4FC" id="Text Box 50" o:spid="_x0000_s1043" type="#_x0000_t202" style="position:absolute;margin-left:342.15pt;margin-top:76.75pt;width:1in;height:39.3pt;z-index:251730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" filled="f" stroked="f" strokeweight=".5pt">
                <v:textbox>
                  <w:txbxContent>
                    <w:p w:rsidR="00A2262D" w:rsidRPr="00FC6242" w:rsidRDefault="008216D1" w:rsidP="00A2262D">
                      <w:pPr>
                        <w:rPr>
                          <w:color w:val="FF0000"/>
                          <w:sz w:val="24"/>
                          <w:szCs w:val="24"/>
                        </w:rPr>
                      </w:pPr>
                      <w:r>
                        <w:rPr>
                          <w:color w:val="FF0000"/>
                          <w:sz w:val="24"/>
                          <w:szCs w:val="24"/>
                        </w:rPr>
                        <w:t>4</w:t>
                      </w:r>
                      <w:r w:rsidR="00A2262D">
                        <w:rPr>
                          <w:color w:val="FF0000"/>
                          <w:sz w:val="24"/>
                          <w:szCs w:val="24"/>
                        </w:rPr>
                        <w:t>7k</w:t>
                      </w:r>
                    </w:p>
                  </w:txbxContent>
                </v:textbox>
              </v:shape>
            </w:pict>
          </mc:Fallback>
        </mc:AlternateContent>
      </w:r>
      <w:r w:rsidRPr="00A2262D">
        <w:rPr>
          <w:noProof/>
          <w:lang w:eastAsia="en-US"/>
        </w:rPr>
        <mc:AlternateContent>
          <mc:Choice Requires="wps">
            <w:drawing>
              <wp:anchor distT="0" distB="0" distL="114300" distR="114300" simplePos="0" relativeHeight="251726848" behindDoc="0" locked="0" layoutInCell="1" allowOverlap="1" wp14:anchorId="61302F5B" wp14:editId="1095942C">
                <wp:simplePos x="0" y="0"/>
                <wp:positionH relativeFrom="column">
                  <wp:posOffset>4042410</wp:posOffset>
                </wp:positionH>
                <wp:positionV relativeFrom="paragraph">
                  <wp:posOffset>90170</wp:posOffset>
                </wp:positionV>
                <wp:extent cx="914400" cy="49911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914400" cy="499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262D" w:rsidRPr="00FC6242" w:rsidRDefault="00A2262D" w:rsidP="00A2262D">
                            <w:pPr>
                              <w:rPr>
                                <w:color w:val="FF0000"/>
                                <w:sz w:val="24"/>
                                <w:szCs w:val="24"/>
                              </w:rPr>
                            </w:pPr>
                            <w:r>
                              <w:rPr>
                                <w:color w:val="FF0000"/>
                                <w:sz w:val="24"/>
                                <w:szCs w:val="24"/>
                              </w:rPr>
                              <w:t>100nF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302F5B" id="Text Box 48" o:spid="_x0000_s1044" type="#_x0000_t202" style="position:absolute;margin-left:318.3pt;margin-top:7.1pt;width:1in;height:39.3pt;z-index:251726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" filled="f" stroked="f" strokeweight=".5pt">
                <v:textbox>
                  <w:txbxContent>
                    <w:p w:rsidR="00A2262D" w:rsidRPr="00FC6242" w:rsidRDefault="00A2262D" w:rsidP="00A2262D">
                      <w:pPr>
                        <w:rPr>
                          <w:color w:val="FF0000"/>
                          <w:sz w:val="24"/>
                          <w:szCs w:val="24"/>
                        </w:rPr>
                      </w:pPr>
                      <w:r>
                        <w:rPr>
                          <w:color w:val="FF0000"/>
                          <w:sz w:val="24"/>
                          <w:szCs w:val="24"/>
                        </w:rPr>
                        <w:t>100nF</w:t>
                      </w:r>
                    </w:p>
                  </w:txbxContent>
                </v:textbox>
              </v:shape>
            </w:pict>
          </mc:Fallback>
        </mc:AlternateContent>
      </w:r>
      <w:r w:rsidRPr="00A2262D">
        <w:rPr>
          <w:noProof/>
          <w:lang w:eastAsia="en-US"/>
        </w:rPr>
        <mc:AlternateContent>
          <mc:Choice Requires="wps">
            <w:drawing>
              <wp:anchor distT="0" distB="0" distL="114300" distR="114300" simplePos="0" relativeHeight="251728896" behindDoc="0" locked="0" layoutInCell="1" allowOverlap="1" wp14:anchorId="556214DB" wp14:editId="2EC6EA3B">
                <wp:simplePos x="0" y="0"/>
                <wp:positionH relativeFrom="column">
                  <wp:posOffset>4162425</wp:posOffset>
                </wp:positionH>
                <wp:positionV relativeFrom="paragraph">
                  <wp:posOffset>295747</wp:posOffset>
                </wp:positionV>
                <wp:extent cx="99060" cy="309880"/>
                <wp:effectExtent l="57150" t="0" r="34290" b="52070"/>
                <wp:wrapNone/>
                <wp:docPr id="49" name="Straight Arrow Connector 49"/>
                <wp:cNvGraphicFramePr/>
                <a:graphic xmlns:a="http://schemas.openxmlformats.org/drawingml/2006/main">
                  <a:graphicData uri="http://schemas.microsoft.com/office/word/2010/wordprocessingShape">
                    <wps:wsp>
                      <wps:cNvCnPr/>
                      <wps:spPr>
                        <a:xfrm flipH="1">
                          <a:off x="0" y="0"/>
                          <a:ext cx="99060" cy="3098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B2D41" id="Straight Arrow Connector 49" o:spid="_x0000_s1026" type="#_x0000_t32" style="position:absolute;margin-left:327.75pt;margin-top:23.3pt;width:7.8pt;height:24.4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" strokecolor="red" strokeweight=".5pt">
                <v:stroke endarrow="block" joinstyle="miter"/>
              </v:shape>
            </w:pict>
          </mc:Fallback>
        </mc:AlternateContent>
      </w:r>
      <w:r w:rsidRPr="00A2262D">
        <w:rPr>
          <w:noProof/>
          <w:lang w:eastAsia="en-US"/>
        </w:rPr>
        <mc:AlternateContent>
          <mc:Choice Requires="wps">
            <w:drawing>
              <wp:anchor distT="0" distB="0" distL="114300" distR="114300" simplePos="0" relativeHeight="251722752" behindDoc="0" locked="0" layoutInCell="1" allowOverlap="1" wp14:anchorId="201496A7" wp14:editId="50E44781">
                <wp:simplePos x="0" y="0"/>
                <wp:positionH relativeFrom="column">
                  <wp:posOffset>3851809</wp:posOffset>
                </wp:positionH>
                <wp:positionV relativeFrom="paragraph">
                  <wp:posOffset>223194</wp:posOffset>
                </wp:positionV>
                <wp:extent cx="68108" cy="574535"/>
                <wp:effectExtent l="57150" t="0" r="27305" b="54610"/>
                <wp:wrapNone/>
                <wp:docPr id="46" name="Straight Arrow Connector 46"/>
                <wp:cNvGraphicFramePr/>
                <a:graphic xmlns:a="http://schemas.openxmlformats.org/drawingml/2006/main">
                  <a:graphicData uri="http://schemas.microsoft.com/office/word/2010/wordprocessingShape">
                    <wps:wsp>
                      <wps:cNvCnPr/>
                      <wps:spPr>
                        <a:xfrm flipH="1">
                          <a:off x="0" y="0"/>
                          <a:ext cx="68108" cy="57453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CECDBE" id="Straight Arrow Connector 46" o:spid="_x0000_s1026" type="#_x0000_t32" style="position:absolute;margin-left:303.3pt;margin-top:17.55pt;width:5.35pt;height:45.2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" strokecolor="red" strokeweight=".5pt">
                <v:stroke endarrow="block" joinstyle="miter"/>
              </v:shape>
            </w:pict>
          </mc:Fallback>
        </mc:AlternateContent>
      </w:r>
      <w:r w:rsidRPr="00A2262D">
        <w:rPr>
          <w:noProof/>
          <w:lang w:eastAsia="en-US"/>
        </w:rPr>
        <mc:AlternateContent>
          <mc:Choice Requires="wps">
            <w:drawing>
              <wp:anchor distT="0" distB="0" distL="114300" distR="114300" simplePos="0" relativeHeight="251724800" behindDoc="0" locked="0" layoutInCell="1" allowOverlap="1" wp14:anchorId="6097FA9A" wp14:editId="4175BE83">
                <wp:simplePos x="0" y="0"/>
                <wp:positionH relativeFrom="column">
                  <wp:posOffset>3770887</wp:posOffset>
                </wp:positionH>
                <wp:positionV relativeFrom="paragraph">
                  <wp:posOffset>223194</wp:posOffset>
                </wp:positionV>
                <wp:extent cx="124297" cy="428878"/>
                <wp:effectExtent l="38100" t="0" r="28575" b="47625"/>
                <wp:wrapNone/>
                <wp:docPr id="47" name="Straight Arrow Connector 47"/>
                <wp:cNvGraphicFramePr/>
                <a:graphic xmlns:a="http://schemas.openxmlformats.org/drawingml/2006/main">
                  <a:graphicData uri="http://schemas.microsoft.com/office/word/2010/wordprocessingShape">
                    <wps:wsp>
                      <wps:cNvCnPr/>
                      <wps:spPr>
                        <a:xfrm flipH="1">
                          <a:off x="0" y="0"/>
                          <a:ext cx="124297" cy="42887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9489D" id="Straight Arrow Connector 47" o:spid="_x0000_s1026" type="#_x0000_t32" style="position:absolute;margin-left:296.9pt;margin-top:17.55pt;width:9.8pt;height:33.7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" strokecolor="red" strokeweight=".5pt">
                <v:stroke endarrow="block" joinstyle="miter"/>
              </v:shape>
            </w:pict>
          </mc:Fallback>
        </mc:AlternateContent>
      </w:r>
      <w:r w:rsidRPr="00A2262D">
        <w:rPr>
          <w:noProof/>
          <w:lang w:eastAsia="en-US"/>
        </w:rPr>
        <mc:AlternateContent>
          <mc:Choice Requires="wps">
            <w:drawing>
              <wp:anchor distT="0" distB="0" distL="114300" distR="114300" simplePos="0" relativeHeight="251721728" behindDoc="0" locked="0" layoutInCell="1" allowOverlap="1" wp14:anchorId="5D1A75E3" wp14:editId="5B297E8C">
                <wp:simplePos x="0" y="0"/>
                <wp:positionH relativeFrom="column">
                  <wp:posOffset>3696970</wp:posOffset>
                </wp:positionH>
                <wp:positionV relativeFrom="paragraph">
                  <wp:posOffset>7620</wp:posOffset>
                </wp:positionV>
                <wp:extent cx="914400" cy="49911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914400" cy="499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262D" w:rsidRPr="00FC6242" w:rsidRDefault="00A2262D" w:rsidP="00A2262D">
                            <w:pPr>
                              <w:rPr>
                                <w:color w:val="FF0000"/>
                                <w:sz w:val="24"/>
                                <w:szCs w:val="24"/>
                              </w:rPr>
                            </w:pPr>
                            <w:r>
                              <w:rPr>
                                <w:color w:val="FF0000"/>
                                <w:sz w:val="24"/>
                                <w:szCs w:val="24"/>
                              </w:rPr>
                              <w:t>470k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1A75E3" id="Text Box 45" o:spid="_x0000_s1045" type="#_x0000_t202" style="position:absolute;margin-left:291.1pt;margin-top:.6pt;width:1in;height:39.3pt;z-index:251721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" filled="f" stroked="f" strokeweight=".5pt">
                <v:textbox>
                  <w:txbxContent>
                    <w:p w:rsidR="00A2262D" w:rsidRPr="00FC6242" w:rsidRDefault="00A2262D" w:rsidP="00A2262D">
                      <w:pPr>
                        <w:rPr>
                          <w:color w:val="FF0000"/>
                          <w:sz w:val="24"/>
                          <w:szCs w:val="24"/>
                        </w:rPr>
                      </w:pPr>
                      <w:r>
                        <w:rPr>
                          <w:color w:val="FF0000"/>
                          <w:sz w:val="24"/>
                          <w:szCs w:val="24"/>
                        </w:rPr>
                        <w:t>470k</w:t>
                      </w:r>
                    </w:p>
                  </w:txbxContent>
                </v:textbox>
              </v:shape>
            </w:pict>
          </mc:Fallback>
        </mc:AlternateContent>
      </w:r>
      <w:r w:rsidR="002F1513">
        <w:pict>
          <v:shape id="_x0000_i1031" type="#_x0000_t75" style="width:467.7pt;height:224.9pt">
            <v:imagedata r:id="rId18" o:title="808Drum3_bb_4"/>
          </v:shape>
        </w:pict>
      </w:r>
    </w:p>
    <w:p w:rsidR="00EA662A" w:rsidRDefault="00EA0BEC" w:rsidP="008216D1">
      <w:pPr>
        <w:jc w:val="center"/>
      </w:pPr>
      <w:r>
        <w:rPr>
          <w:noProof/>
          <w:lang w:eastAsia="en-US"/>
        </w:rPr>
        <mc:AlternateContent>
          <mc:Choice Requires="wps">
            <w:drawing>
              <wp:anchor distT="0" distB="0" distL="114300" distR="114300" simplePos="0" relativeHeight="251762688" behindDoc="0" locked="0" layoutInCell="1" allowOverlap="1" wp14:anchorId="35F8705C" wp14:editId="16FB4254">
                <wp:simplePos x="0" y="0"/>
                <wp:positionH relativeFrom="column">
                  <wp:posOffset>5217795</wp:posOffset>
                </wp:positionH>
                <wp:positionV relativeFrom="paragraph">
                  <wp:posOffset>977428</wp:posOffset>
                </wp:positionV>
                <wp:extent cx="914400" cy="256032"/>
                <wp:effectExtent l="0" t="0" r="9525" b="0"/>
                <wp:wrapNone/>
                <wp:docPr id="56" name="Text Box 56"/>
                <wp:cNvGraphicFramePr/>
                <a:graphic xmlns:a="http://schemas.openxmlformats.org/drawingml/2006/main">
                  <a:graphicData uri="http://schemas.microsoft.com/office/word/2010/wordprocessingShape">
                    <wps:wsp>
                      <wps:cNvSpPr txBox="1"/>
                      <wps:spPr>
                        <a:xfrm>
                          <a:off x="0" y="0"/>
                          <a:ext cx="914400" cy="256032"/>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BEC" w:rsidRPr="00EA0BEC" w:rsidRDefault="00EA0BEC" w:rsidP="00EA0BEC">
                            <w:pPr>
                              <w:rPr>
                                <w:color w:val="808080" w:themeColor="background1" w:themeShade="80"/>
                                <w:sz w:val="20"/>
                              </w:rPr>
                            </w:pPr>
                            <w:r w:rsidRPr="00EA0BEC">
                              <w:rPr>
                                <w:color w:val="808080" w:themeColor="background1" w:themeShade="80"/>
                                <w:sz w:val="20"/>
                              </w:rPr>
                              <w:t>220</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F8705C" id="Text Box 56" o:spid="_x0000_s1046" type="#_x0000_t202" style="position:absolute;left:0;text-align:left;margin-left:410.85pt;margin-top:76.95pt;width:1in;height:20.15pt;z-index:2517626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" fillcolor="white [3212]" stroked="f" strokeweight=".5pt">
                <v:textbox inset="0,0,0,0">
                  <w:txbxContent>
                    <w:p w:rsidR="00EA0BEC" w:rsidRPr="00EA0BEC" w:rsidRDefault="00EA0BEC" w:rsidP="00EA0BEC">
                      <w:pPr>
                        <w:rPr>
                          <w:color w:val="808080" w:themeColor="background1" w:themeShade="80"/>
                          <w:sz w:val="20"/>
                        </w:rPr>
                      </w:pPr>
                      <w:r w:rsidRPr="00EA0BEC">
                        <w:rPr>
                          <w:color w:val="808080" w:themeColor="background1" w:themeShade="80"/>
                          <w:sz w:val="20"/>
                        </w:rPr>
                        <w:t>220</w:t>
                      </w:r>
                    </w:p>
                  </w:txbxContent>
                </v:textbox>
              </v:shape>
            </w:pict>
          </mc:Fallback>
        </mc:AlternateContent>
      </w:r>
      <w:r w:rsidR="00A2262D">
        <w:rPr>
          <w:noProof/>
          <w:lang w:eastAsia="en-US"/>
        </w:rPr>
        <mc:AlternateContent>
          <mc:Choice Requires="wps">
            <w:drawing>
              <wp:anchor distT="0" distB="0" distL="114300" distR="114300" simplePos="0" relativeHeight="251719680" behindDoc="0" locked="0" layoutInCell="1" allowOverlap="1" wp14:anchorId="3CBA4897" wp14:editId="517F968E">
                <wp:simplePos x="0" y="0"/>
                <wp:positionH relativeFrom="column">
                  <wp:posOffset>52754</wp:posOffset>
                </wp:positionH>
                <wp:positionV relativeFrom="paragraph">
                  <wp:posOffset>1695841</wp:posOffset>
                </wp:positionV>
                <wp:extent cx="2397369" cy="2414954"/>
                <wp:effectExtent l="0" t="0" r="22225" b="23495"/>
                <wp:wrapNone/>
                <wp:docPr id="44" name="Rectangle 44"/>
                <wp:cNvGraphicFramePr/>
                <a:graphic xmlns:a="http://schemas.openxmlformats.org/drawingml/2006/main">
                  <a:graphicData uri="http://schemas.microsoft.com/office/word/2010/wordprocessingShape">
                    <wps:wsp>
                      <wps:cNvSpPr/>
                      <wps:spPr>
                        <a:xfrm>
                          <a:off x="0" y="0"/>
                          <a:ext cx="2397369" cy="241495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E8064E" id="Rectangle 44" o:spid="_x0000_s1026" style="position:absolute;margin-left:4.15pt;margin-top:133.55pt;width:188.75pt;height:190.1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" fillcolor="white [3212]" strokecolor="white [3212]" strokeweight="1pt"/>
            </w:pict>
          </mc:Fallback>
        </mc:AlternateContent>
      </w:r>
      <w:r w:rsidR="002F1513">
        <w:pict>
          <v:shape id="_x0000_i1032" type="#_x0000_t75" style="width:419.9pt;height:338.95pt">
            <v:imagedata r:id="rId19" o:title="Bass-drum-808-simple"/>
          </v:shape>
        </w:pict>
      </w:r>
    </w:p>
    <w:p w:rsidR="00A2262D" w:rsidRDefault="00EA662A" w:rsidP="00EA662A">
      <w:pPr>
        <w:pStyle w:val="Heading1"/>
        <w:numPr>
          <w:ilvl w:val="0"/>
          <w:numId w:val="0"/>
        </w:numPr>
      </w:pPr>
      <w:r>
        <w:br w:type="page"/>
      </w:r>
      <w:r>
        <w:lastRenderedPageBreak/>
        <w:t>A bit about how it works</w:t>
      </w:r>
    </w:p>
    <w:p w:rsidR="00EA662A" w:rsidRPr="00EA662A" w:rsidRDefault="00D50D21" w:rsidP="00EA662A">
      <w:r>
        <w:t>At the heart of the circuit is this funny thing:</w:t>
      </w:r>
    </w:p>
    <w:p w:rsidR="00EA662A" w:rsidRDefault="008033BE" w:rsidP="00D50D21">
      <w:pPr>
        <w:jc w:val="center"/>
      </w:pPr>
      <w:r>
        <w:pict>
          <v:shape id="_x0000_i1033" type="#_x0000_t75" style="width:170.75pt;height:122.95pt">
            <v:imagedata r:id="rId20" o:title="New-Project"/>
          </v:shape>
        </w:pict>
      </w:r>
    </w:p>
    <w:p w:rsidR="00D50D21" w:rsidRDefault="00D50D21" w:rsidP="00D50D21">
      <w:r>
        <w:t>It’s called a ‘Twin-T’ notch filter, because the drawing has kind of two ‘T’ shapes. It’s not the easiest to analyze, but a rough idea of the function is this: low frequencies can pass through the lower part (through the resistors), and high frequencies can pass through the upper part (through the capacitors). Somewhere in between is a frequency that passes half through the lower, and half through the upper leg, but comes out with opposite phases. These cancel at the output, creating a notch.</w:t>
      </w:r>
    </w:p>
    <w:p w:rsidR="00D50D21" w:rsidRDefault="00D50D21" w:rsidP="00D50D21">
      <w:r>
        <w:t xml:space="preserve">Next comes a nice trick: put the filter in the feedback loop of an </w:t>
      </w:r>
      <w:proofErr w:type="spellStart"/>
      <w:r>
        <w:t>opamp</w:t>
      </w:r>
      <w:proofErr w:type="spellEnd"/>
      <w:r>
        <w:t xml:space="preserve">. This basically ‘inverts’ the notch filter to a bandpass filter (the </w:t>
      </w:r>
      <w:proofErr w:type="spellStart"/>
      <w:r>
        <w:t>opamp</w:t>
      </w:r>
      <w:proofErr w:type="spellEnd"/>
      <w:r>
        <w:t xml:space="preserve"> will do whatever it can to make the + and – input equal. But at the notch frequency, it has to drive the filter very hard to get anything happening at the – input at all).</w:t>
      </w:r>
    </w:p>
    <w:p w:rsidR="00EA662A" w:rsidRDefault="002F1513" w:rsidP="00D50D21">
      <w:pPr>
        <w:jc w:val="center"/>
      </w:pPr>
      <w:r>
        <w:pict>
          <v:shape id="_x0000_i1034" type="#_x0000_t75" style="width:187.35pt;height:199.45pt">
            <v:imagedata r:id="rId21" o:title="New-Project (2)"/>
          </v:shape>
        </w:pict>
      </w:r>
    </w:p>
    <w:p w:rsidR="00DD446E" w:rsidRDefault="00DD446E" w:rsidP="00DD446E">
      <w:r>
        <w:t>Like this it would oscillate at the output, because the notch filter is near perfect. In the main circuit, the ‘decay time’ resistor makes it less perfect on purpose, adjusting how ‘resonant’ the circuit is.</w:t>
      </w:r>
    </w:p>
    <w:p w:rsidR="00C132CB" w:rsidRDefault="00DD446E" w:rsidP="00D50D21">
      <w:r>
        <w:t>Finally, it is just a matter of ‘kicking’ the filter with a spike at the input, just like you would kick a real drum. It oscillates, but slowly decays back to zero.</w:t>
      </w:r>
    </w:p>
    <w:p w:rsidR="00C132CB" w:rsidRDefault="00C132CB" w:rsidP="00C132CB">
      <w:r>
        <w:br w:type="page"/>
      </w:r>
    </w:p>
    <w:p w:rsidR="00D50D21" w:rsidRDefault="00C132CB" w:rsidP="00C132CB">
      <w:pPr>
        <w:pStyle w:val="Heading1"/>
        <w:numPr>
          <w:ilvl w:val="0"/>
          <w:numId w:val="0"/>
        </w:numPr>
      </w:pPr>
      <w:r>
        <w:lastRenderedPageBreak/>
        <w:t>Connecting to other gear</w:t>
      </w:r>
    </w:p>
    <w:p w:rsidR="00C132CB" w:rsidRDefault="00854ABD" w:rsidP="00C132CB">
      <w:r>
        <w:t>So, you built the project, and the bass drum is working well enough that you want to use it with other gear. That’s easy, but there are a few things to take care of.</w:t>
      </w:r>
    </w:p>
    <w:p w:rsidR="00FF3DB9" w:rsidRDefault="00FF3DB9" w:rsidP="00FF3DB9">
      <w:pPr>
        <w:pStyle w:val="Heading2"/>
        <w:numPr>
          <w:ilvl w:val="0"/>
          <w:numId w:val="0"/>
        </w:numPr>
      </w:pPr>
      <w:r>
        <w:t>The trigger input</w:t>
      </w:r>
    </w:p>
    <w:p w:rsidR="00FF3DB9" w:rsidRDefault="00FF3DB9" w:rsidP="00FF3DB9">
      <w:r>
        <w:t xml:space="preserve">The trigger input is </w:t>
      </w:r>
      <w:r w:rsidR="00C03BA6">
        <w:t xml:space="preserve">designed </w:t>
      </w:r>
      <w:r>
        <w:t>for 4.5V trigger signals</w:t>
      </w:r>
      <w:r w:rsidR="001D28F4">
        <w:t>, but</w:t>
      </w:r>
      <w:r>
        <w:t xml:space="preserve"> any trigger input up to 30V can be used</w:t>
      </w:r>
      <w:r w:rsidR="00A61EC7">
        <w:t xml:space="preserve"> safely.</w:t>
      </w:r>
      <w:r w:rsidR="001A7532">
        <w:t xml:space="preserve"> The trigger can come for example from a drum computer or sequencer with ‘gate’ out, from an Arduino, or even a ‘click track’ from DAW software.</w:t>
      </w:r>
    </w:p>
    <w:p w:rsidR="00854ABD" w:rsidRDefault="00854ABD" w:rsidP="00854ABD">
      <w:pPr>
        <w:pStyle w:val="Heading2"/>
        <w:numPr>
          <w:ilvl w:val="0"/>
          <w:numId w:val="0"/>
        </w:numPr>
      </w:pPr>
      <w:r>
        <w:t>The output</w:t>
      </w:r>
    </w:p>
    <w:p w:rsidR="00854ABD" w:rsidRPr="00FF3DB9" w:rsidRDefault="00FF3DB9" w:rsidP="00854ABD">
      <w:pPr>
        <w:rPr>
          <w:i/>
        </w:rPr>
      </w:pPr>
      <w:r w:rsidRPr="00FF3DB9">
        <w:rPr>
          <w:b/>
          <w:i/>
        </w:rPr>
        <w:t xml:space="preserve">Note: </w:t>
      </w:r>
      <w:r w:rsidRPr="00FF3DB9">
        <w:rPr>
          <w:i/>
        </w:rPr>
        <w:t>B</w:t>
      </w:r>
      <w:r w:rsidR="00854ABD" w:rsidRPr="00FF3DB9">
        <w:rPr>
          <w:i/>
        </w:rPr>
        <w:t>e careful connecting self-built projects to inputs of other gear (sound cards, amplifiers, mixers…). It’s possible to blow up the inputs!</w:t>
      </w:r>
    </w:p>
    <w:p w:rsidR="00FF3DB9" w:rsidRDefault="00830D6F" w:rsidP="00854ABD">
      <w:r>
        <w:rPr>
          <w:noProof/>
          <w:lang w:eastAsia="en-US"/>
        </w:rPr>
        <w:drawing>
          <wp:anchor distT="0" distB="0" distL="114300" distR="114300" simplePos="0" relativeHeight="251771904" behindDoc="0" locked="0" layoutInCell="1" allowOverlap="1" wp14:anchorId="23964B54" wp14:editId="57D4A085">
            <wp:simplePos x="0" y="0"/>
            <wp:positionH relativeFrom="margin">
              <wp:posOffset>3649817</wp:posOffset>
            </wp:positionH>
            <wp:positionV relativeFrom="paragraph">
              <wp:posOffset>724535</wp:posOffset>
            </wp:positionV>
            <wp:extent cx="2293620" cy="655320"/>
            <wp:effectExtent l="0" t="0" r="0" b="0"/>
            <wp:wrapSquare wrapText="bothSides"/>
            <wp:docPr id="61" name="Picture 61" descr="C:\Users\Caspar\AppData\Local\Microsoft\Windows\INetCache\Content.Word\GateToTri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Caspar\AppData\Local\Microsoft\Windows\INetCache\Content.Word\GateToTrig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3620" cy="655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DB9">
        <w:t>If built exactly as shown, t</w:t>
      </w:r>
      <w:r w:rsidR="00854ABD">
        <w:t xml:space="preserve">he bass drum output gives a voltage swing of up </w:t>
      </w:r>
      <w:r w:rsidR="00FF3DB9">
        <w:t>about</w:t>
      </w:r>
      <w:r w:rsidR="00854ABD">
        <w:t xml:space="preserve"> +/- </w:t>
      </w:r>
      <w:r w:rsidR="00FF3DB9">
        <w:t>2</w:t>
      </w:r>
      <w:r w:rsidR="00854ABD">
        <w:t xml:space="preserve">5 </w:t>
      </w:r>
      <w:r w:rsidR="00FF3DB9">
        <w:t>m</w:t>
      </w:r>
      <w:r w:rsidR="00854ABD">
        <w:t xml:space="preserve">V. </w:t>
      </w:r>
      <w:r w:rsidR="00FF3DB9">
        <w:t>That is a safe voltage for most equipment such as amplifier. Nevertheless, always turn the volume and input gain of your amp or mixer completely down before connecting, and then slowly turn it up while playing the drum until you hear something.</w:t>
      </w:r>
      <w:r w:rsidRPr="00830D6F">
        <w:t xml:space="preserve"> </w:t>
      </w:r>
    </w:p>
    <w:p w:rsidR="00FF3DB9" w:rsidRDefault="00FF3DB9" w:rsidP="00854ABD">
      <w:r>
        <w:t>If the output of the bass drum is too quiet, you can increase the value of R12 in steps until you are happy with the result. For most cases, 1k should be enough.</w:t>
      </w:r>
    </w:p>
    <w:p w:rsidR="00830D6F" w:rsidRDefault="00830D6F" w:rsidP="00854ABD">
      <w:r>
        <w:t>The picture on the right shows how to connect a 3.5mm or 6mm jack socket</w:t>
      </w:r>
      <w:r w:rsidR="00FD29CB">
        <w:t xml:space="preserve"> to the output. Always connect the signal (sound output wire) as well as the ground (0V rail)!</w:t>
      </w:r>
    </w:p>
    <w:p w:rsidR="005B13A2" w:rsidRPr="00FD29CB" w:rsidRDefault="005B13A2" w:rsidP="005B13A2">
      <w:pPr>
        <w:pStyle w:val="Heading2"/>
        <w:numPr>
          <w:ilvl w:val="0"/>
          <w:numId w:val="0"/>
        </w:numPr>
        <w:rPr>
          <w:sz w:val="24"/>
        </w:rPr>
      </w:pPr>
      <w:r w:rsidRPr="00FD29CB">
        <w:rPr>
          <w:sz w:val="24"/>
        </w:rPr>
        <w:t xml:space="preserve">Making a </w:t>
      </w:r>
      <w:proofErr w:type="spellStart"/>
      <w:r w:rsidRPr="00FD29CB">
        <w:rPr>
          <w:sz w:val="24"/>
        </w:rPr>
        <w:t>eurorack</w:t>
      </w:r>
      <w:proofErr w:type="spellEnd"/>
      <w:r w:rsidRPr="00FD29CB">
        <w:rPr>
          <w:sz w:val="24"/>
        </w:rPr>
        <w:t xml:space="preserve"> module</w:t>
      </w:r>
    </w:p>
    <w:p w:rsidR="005B13A2" w:rsidRPr="00FD29CB" w:rsidRDefault="005B13A2" w:rsidP="005B13A2">
      <w:pPr>
        <w:rPr>
          <w:sz w:val="20"/>
        </w:rPr>
      </w:pPr>
      <w:r w:rsidRPr="00FD29CB">
        <w:rPr>
          <w:sz w:val="20"/>
        </w:rPr>
        <w:t xml:space="preserve">This goes beyond the scope of this workshop, but if you want to make this into a </w:t>
      </w:r>
      <w:proofErr w:type="spellStart"/>
      <w:r w:rsidRPr="00FD29CB">
        <w:rPr>
          <w:sz w:val="20"/>
        </w:rPr>
        <w:t>eurorack</w:t>
      </w:r>
      <w:proofErr w:type="spellEnd"/>
      <w:r w:rsidRPr="00FD29CB">
        <w:rPr>
          <w:sz w:val="20"/>
        </w:rPr>
        <w:t xml:space="preserve"> (or other) module, I would recommend a few changes:</w:t>
      </w:r>
    </w:p>
    <w:p w:rsidR="005B13A2" w:rsidRPr="00FD29CB" w:rsidRDefault="005B13A2" w:rsidP="001565E4">
      <w:pPr>
        <w:pStyle w:val="ListParagraph"/>
        <w:numPr>
          <w:ilvl w:val="0"/>
          <w:numId w:val="17"/>
        </w:numPr>
        <w:rPr>
          <w:sz w:val="20"/>
        </w:rPr>
      </w:pPr>
      <w:r w:rsidRPr="00FD29CB">
        <w:rPr>
          <w:sz w:val="20"/>
        </w:rPr>
        <w:t xml:space="preserve">In </w:t>
      </w:r>
      <w:proofErr w:type="spellStart"/>
      <w:r w:rsidRPr="00FD29CB">
        <w:rPr>
          <w:sz w:val="20"/>
        </w:rPr>
        <w:t>eurorack</w:t>
      </w:r>
      <w:proofErr w:type="spellEnd"/>
      <w:r w:rsidRPr="00FD29CB">
        <w:rPr>
          <w:sz w:val="20"/>
        </w:rPr>
        <w:t xml:space="preserve"> you can power the </w:t>
      </w:r>
      <w:proofErr w:type="spellStart"/>
      <w:r w:rsidRPr="00FD29CB">
        <w:rPr>
          <w:sz w:val="20"/>
        </w:rPr>
        <w:t>opamp</w:t>
      </w:r>
      <w:proofErr w:type="spellEnd"/>
      <w:r w:rsidRPr="00FD29CB">
        <w:rPr>
          <w:sz w:val="20"/>
        </w:rPr>
        <w:t xml:space="preserve"> with +/- 12V, and you don’t need </w:t>
      </w:r>
      <w:proofErr w:type="spellStart"/>
      <w:r w:rsidRPr="00FD29CB">
        <w:rPr>
          <w:sz w:val="20"/>
        </w:rPr>
        <w:t>Vref</w:t>
      </w:r>
      <w:proofErr w:type="spellEnd"/>
      <w:r w:rsidRPr="00FD29CB">
        <w:rPr>
          <w:sz w:val="20"/>
        </w:rPr>
        <w:t xml:space="preserve">. Leave out the </w:t>
      </w:r>
      <w:proofErr w:type="spellStart"/>
      <w:r w:rsidRPr="00FD29CB">
        <w:rPr>
          <w:sz w:val="20"/>
        </w:rPr>
        <w:t>Vref</w:t>
      </w:r>
      <w:proofErr w:type="spellEnd"/>
      <w:r w:rsidRPr="00FD29CB">
        <w:rPr>
          <w:sz w:val="20"/>
        </w:rPr>
        <w:t xml:space="preserve"> circui</w:t>
      </w:r>
      <w:r w:rsidR="001A7532" w:rsidRPr="00FD29CB">
        <w:rPr>
          <w:sz w:val="20"/>
        </w:rPr>
        <w:t>t, and use ground everywhere in</w:t>
      </w:r>
      <w:r w:rsidRPr="00FD29CB">
        <w:rPr>
          <w:sz w:val="20"/>
        </w:rPr>
        <w:t xml:space="preserve">stead of </w:t>
      </w:r>
      <w:proofErr w:type="spellStart"/>
      <w:r w:rsidRPr="00FD29CB">
        <w:rPr>
          <w:sz w:val="20"/>
        </w:rPr>
        <w:t>Vref</w:t>
      </w:r>
      <w:proofErr w:type="spellEnd"/>
      <w:r w:rsidRPr="00FD29CB">
        <w:rPr>
          <w:sz w:val="20"/>
        </w:rPr>
        <w:t>.</w:t>
      </w:r>
      <w:r w:rsidR="001A7532" w:rsidRPr="00FD29CB">
        <w:rPr>
          <w:sz w:val="20"/>
        </w:rPr>
        <w:t xml:space="preserve"> Also the ground points still go to ground.</w:t>
      </w:r>
    </w:p>
    <w:p w:rsidR="001A6FA0" w:rsidRPr="00FD29CB" w:rsidRDefault="001A6FA0" w:rsidP="005B13A2">
      <w:pPr>
        <w:pStyle w:val="ListParagraph"/>
        <w:numPr>
          <w:ilvl w:val="0"/>
          <w:numId w:val="17"/>
        </w:numPr>
        <w:rPr>
          <w:sz w:val="20"/>
        </w:rPr>
      </w:pPr>
      <w:r w:rsidRPr="00FD29CB">
        <w:rPr>
          <w:sz w:val="20"/>
        </w:rPr>
        <w:t>Modular synthesizers use larger signal voltages. You can use quite a large value for R12, such as 4.7k or 10k, if you want to connect the output to a modular synth.</w:t>
      </w:r>
    </w:p>
    <w:p w:rsidR="008033BE" w:rsidRDefault="005B13A2" w:rsidP="001A6FA0">
      <w:pPr>
        <w:pStyle w:val="ListParagraph"/>
        <w:numPr>
          <w:ilvl w:val="0"/>
          <w:numId w:val="17"/>
        </w:numPr>
        <w:rPr>
          <w:sz w:val="20"/>
        </w:rPr>
      </w:pPr>
      <w:r w:rsidRPr="00FD29CB">
        <w:rPr>
          <w:sz w:val="20"/>
        </w:rPr>
        <w:t xml:space="preserve">The trigger input is safe to use, but the output level depends on the trigger voltage. </w:t>
      </w:r>
      <w:r w:rsidR="001A6FA0" w:rsidRPr="00FD29CB">
        <w:rPr>
          <w:sz w:val="20"/>
        </w:rPr>
        <w:t>It is possible to make a cleaner trigger with a few extra components. This is an example circuit:</w:t>
      </w:r>
    </w:p>
    <w:p w:rsidR="008033BE" w:rsidRDefault="008033BE" w:rsidP="008033BE">
      <w:pPr>
        <w:pStyle w:val="ListParagraph"/>
        <w:jc w:val="center"/>
        <w:rPr>
          <w:sz w:val="20"/>
        </w:rPr>
      </w:pPr>
      <w:r>
        <w:rPr>
          <w:sz w:val="20"/>
        </w:rPr>
        <w:pict>
          <v:shape id="_x0000_i1035" type="#_x0000_t75" style="width:297.55pt;height:121.05pt">
            <v:imagedata r:id="rId23" o:title="GateToTrig (3)" cropright="3371f"/>
          </v:shape>
        </w:pict>
      </w:r>
    </w:p>
    <w:p w:rsidR="001A6FA0" w:rsidRPr="001D28F4" w:rsidRDefault="001D28F4" w:rsidP="008033BE">
      <w:pPr>
        <w:pStyle w:val="ListParagraph"/>
        <w:rPr>
          <w:sz w:val="20"/>
        </w:rPr>
      </w:pPr>
      <w:r w:rsidRPr="00FD29CB">
        <w:rPr>
          <w:sz w:val="20"/>
        </w:rPr>
        <w:t>This</w:t>
      </w:r>
      <w:r w:rsidR="008033BE">
        <w:rPr>
          <w:sz w:val="20"/>
        </w:rPr>
        <w:t xml:space="preserve"> replaces</w:t>
      </w:r>
      <w:r w:rsidRPr="00FD29CB">
        <w:rPr>
          <w:sz w:val="20"/>
        </w:rPr>
        <w:t xml:space="preserve"> R8-R4, C4 and D1 in the main circuit. </w:t>
      </w:r>
      <w:r w:rsidR="008033BE">
        <w:rPr>
          <w:sz w:val="20"/>
        </w:rPr>
        <w:t>T</w:t>
      </w:r>
      <w:r w:rsidR="0010771F" w:rsidRPr="00FD29CB">
        <w:rPr>
          <w:sz w:val="20"/>
        </w:rPr>
        <w:t>ransistors Q1 and Q2 can be 2N3904 or BC547.</w:t>
      </w:r>
    </w:p>
    <w:sectPr w:rsidR="001A6FA0" w:rsidRPr="001D28F4">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56A3E00"/>
    <w:multiLevelType w:val="hybridMultilevel"/>
    <w:tmpl w:val="69A6A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0F0600"/>
    <w:multiLevelType w:val="hybridMultilevel"/>
    <w:tmpl w:val="DCBA8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F92394"/>
    <w:multiLevelType w:val="hybridMultilevel"/>
    <w:tmpl w:val="1FFC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B521EC"/>
    <w:multiLevelType w:val="hybridMultilevel"/>
    <w:tmpl w:val="43BCE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C109A3"/>
    <w:multiLevelType w:val="hybridMultilevel"/>
    <w:tmpl w:val="D228EDCA"/>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6" w15:restartNumberingAfterBreak="0">
    <w:nsid w:val="50C00C11"/>
    <w:multiLevelType w:val="hybridMultilevel"/>
    <w:tmpl w:val="49549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0C5A10"/>
    <w:multiLevelType w:val="hybridMultilevel"/>
    <w:tmpl w:val="9C1C7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3"/>
  </w:num>
  <w:num w:numId="14">
    <w:abstractNumId w:val="1"/>
  </w:num>
  <w:num w:numId="15">
    <w:abstractNumId w:val="7"/>
  </w:num>
  <w:num w:numId="16">
    <w:abstractNumId w:val="2"/>
  </w:num>
  <w:num w:numId="17">
    <w:abstractNumId w:val="6"/>
  </w:num>
  <w:num w:numId="18">
    <w:abstractNumId w:val="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ABD"/>
    <w:rsid w:val="00070CF3"/>
    <w:rsid w:val="0010771F"/>
    <w:rsid w:val="001565E4"/>
    <w:rsid w:val="001A6FA0"/>
    <w:rsid w:val="001A7532"/>
    <w:rsid w:val="001D28F4"/>
    <w:rsid w:val="00285ABD"/>
    <w:rsid w:val="002F1513"/>
    <w:rsid w:val="00342AF8"/>
    <w:rsid w:val="003B3FB2"/>
    <w:rsid w:val="00421986"/>
    <w:rsid w:val="005B13A2"/>
    <w:rsid w:val="00637585"/>
    <w:rsid w:val="008033BE"/>
    <w:rsid w:val="008216D1"/>
    <w:rsid w:val="00830D6F"/>
    <w:rsid w:val="00854ABD"/>
    <w:rsid w:val="00872776"/>
    <w:rsid w:val="009651A8"/>
    <w:rsid w:val="00986F03"/>
    <w:rsid w:val="009D1012"/>
    <w:rsid w:val="009D14D2"/>
    <w:rsid w:val="00A2262D"/>
    <w:rsid w:val="00A61EC7"/>
    <w:rsid w:val="00AA7757"/>
    <w:rsid w:val="00B44648"/>
    <w:rsid w:val="00BA3FDE"/>
    <w:rsid w:val="00BC1209"/>
    <w:rsid w:val="00C03BA6"/>
    <w:rsid w:val="00C132CB"/>
    <w:rsid w:val="00CA78B6"/>
    <w:rsid w:val="00CE374E"/>
    <w:rsid w:val="00D20169"/>
    <w:rsid w:val="00D50D21"/>
    <w:rsid w:val="00DD446E"/>
    <w:rsid w:val="00E26949"/>
    <w:rsid w:val="00EA0BEC"/>
    <w:rsid w:val="00EA662A"/>
    <w:rsid w:val="00F40539"/>
    <w:rsid w:val="00F707FB"/>
    <w:rsid w:val="00FC6242"/>
    <w:rsid w:val="00FD29CB"/>
    <w:rsid w:val="00FF3DB9"/>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205303-2899-4491-AA03-16FC4A0A5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662A"/>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color w:val="000000" w:themeColor="text1"/>
      <w:sz w:val="36"/>
      <w:szCs w:val="36"/>
    </w:rPr>
  </w:style>
  <w:style w:type="paragraph" w:styleId="Heading2">
    <w:name w:val="heading 2"/>
    <w:basedOn w:val="Normal"/>
    <w:next w:val="Normal"/>
    <w:link w:val="Heading2Char"/>
    <w:uiPriority w:val="9"/>
    <w:unhideWhenUsed/>
    <w:qFormat/>
    <w:rsid w:val="00EA662A"/>
    <w:pPr>
      <w:keepNext/>
      <w:keepLines/>
      <w:numPr>
        <w:ilvl w:val="1"/>
        <w:numId w:val="12"/>
      </w:numPr>
      <w:spacing w:before="36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EA662A"/>
    <w:rPr>
      <w:rFonts w:asciiTheme="majorHAnsi" w:eastAsiaTheme="majorEastAsia" w:hAnsiTheme="majorHAnsi" w:cstheme="majorBidi"/>
      <w:b/>
      <w:bCs/>
      <w:color w:val="000000" w:themeColor="text1"/>
      <w:sz w:val="36"/>
      <w:szCs w:val="36"/>
    </w:rPr>
  </w:style>
  <w:style w:type="character" w:customStyle="1" w:styleId="Heading2Char">
    <w:name w:val="Heading 2 Char"/>
    <w:basedOn w:val="DefaultParagraphFont"/>
    <w:link w:val="Heading2"/>
    <w:uiPriority w:val="9"/>
    <w:rsid w:val="00EA662A"/>
    <w:rPr>
      <w:rFonts w:asciiTheme="majorHAnsi" w:eastAsiaTheme="majorEastAsia" w:hAnsiTheme="majorHAnsi" w:cstheme="majorBidi"/>
      <w:b/>
      <w:bC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285A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5A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hyperlink" Target="http://creativecommons.org/licenses/by-sa/4.0/"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spar\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37D4523A-603C-4910-AC7D-190974E3A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293</TotalTime>
  <Pages>7</Pages>
  <Words>1059</Words>
  <Characters>6037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Caspar</dc:creator>
  <cp:keywords/>
  <cp:lastModifiedBy>Caspar</cp:lastModifiedBy>
  <cp:revision>22</cp:revision>
  <cp:lastPrinted>2015-11-23T10:51:00Z</cp:lastPrinted>
  <dcterms:created xsi:type="dcterms:W3CDTF">2015-11-21T14:15:00Z</dcterms:created>
  <dcterms:modified xsi:type="dcterms:W3CDTF">2015-11-25T08:56:00Z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